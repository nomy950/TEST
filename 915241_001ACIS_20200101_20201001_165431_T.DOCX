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EB44AA">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01176748" w:rsidR="0063686D" w:rsidRPr="00063A93" w:rsidRDefault="00AF63AC" w:rsidP="002D7BEE">
            <w:r>
              <w:t>Upgrade</w:t>
            </w:r>
          </w:p>
        </w:tc>
      </w:tr>
      <w:tr w:rsidR="0063686D" w:rsidRPr="00063A93" w14:paraId="3542DDC8"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2271ACFB" w:rsidR="0063686D" w:rsidRPr="00063A93" w:rsidRDefault="00AF63AC" w:rsidP="002D7BEE">
            <w:pPr>
              <w:pStyle w:val="iBAAGStandardText"/>
            </w:pPr>
            <w:r>
              <w:t>915241</w:t>
            </w:r>
          </w:p>
        </w:tc>
      </w:tr>
      <w:tr w:rsidR="0063686D" w:rsidRPr="00063A93" w14:paraId="3542DDCB"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7E05DC9E" w:rsidR="0063686D" w:rsidRPr="00063A93" w:rsidRDefault="00AF63AC" w:rsidP="002D7BEE">
            <w:pPr>
              <w:pStyle w:val="iBAAGStandardText"/>
            </w:pPr>
            <w:r w:rsidRPr="00AF63AC">
              <w:rPr>
                <w:color w:val="000000"/>
              </w:rPr>
              <w:t>01/01/2020</w:t>
            </w:r>
          </w:p>
        </w:tc>
      </w:tr>
      <w:tr w:rsidR="0063686D" w:rsidRPr="00063A93" w14:paraId="3542DDCE"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0C21FF29" w:rsidR="0063686D" w:rsidRPr="00063A93" w:rsidRDefault="00AF63AC" w:rsidP="002D7BEE">
            <w:r>
              <w:rPr>
                <w:rStyle w:val="iBAAGStandardTextChar"/>
              </w:rPr>
              <w:t>00</w:t>
            </w:r>
            <w:r w:rsidR="00EB44AA">
              <w:rPr>
                <w:rStyle w:val="iBAAGStandardTextChar"/>
              </w:rPr>
              <w:t>1</w:t>
            </w:r>
            <w:r w:rsidR="0063686D" w:rsidRPr="00180015">
              <w:rPr>
                <w:rStyle w:val="iBAAGStandardTextChar"/>
              </w:rPr>
              <w:t xml:space="preserve">ACIS </w:t>
            </w:r>
            <w:r>
              <w:rPr>
                <w:rStyle w:val="iBAAGStandardTextChar"/>
              </w:rPr>
              <w:t>– PS1</w:t>
            </w:r>
          </w:p>
        </w:tc>
      </w:tr>
      <w:tr w:rsidR="0063686D" w:rsidRPr="00063A93" w14:paraId="3542DDD2"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6D8AD8EB" w:rsidR="0063686D" w:rsidRPr="00063A93" w:rsidRDefault="00F02C34" w:rsidP="007E0B92">
            <w:r w:rsidRPr="007E0B92">
              <w:rPr>
                <w:rStyle w:val="InstructionalTextChar"/>
                <w:b w:val="0"/>
                <w:color w:val="auto"/>
              </w:rPr>
              <w:t xml:space="preserve">Choice Plus </w:t>
            </w:r>
            <w:r w:rsidR="00EB44AA">
              <w:rPr>
                <w:rStyle w:val="InstructionalTextChar"/>
                <w:b w:val="0"/>
                <w:color w:val="auto"/>
              </w:rPr>
              <w:t xml:space="preserve">Plan </w:t>
            </w:r>
            <w:r w:rsidR="00EB44AA" w:rsidRPr="00EB44AA">
              <w:rPr>
                <w:rStyle w:val="InstructionalTextChar"/>
                <w:b w:val="0"/>
                <w:color w:val="000000"/>
              </w:rPr>
              <w:t>BEJR MOD2</w:t>
            </w:r>
          </w:p>
        </w:tc>
      </w:tr>
      <w:tr w:rsidR="0063686D" w:rsidRPr="00063A93" w14:paraId="3542DDD5"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04B82444" w:rsidR="0063686D" w:rsidRPr="00063A93" w:rsidRDefault="0063686D" w:rsidP="002D7BEE">
            <w:pPr>
              <w:pStyle w:val="iBAAGStandardText"/>
            </w:pPr>
            <w:r>
              <w:t xml:space="preserve">2018 </w:t>
            </w:r>
            <w:r w:rsidR="00AF63AC" w:rsidRPr="00AF63AC">
              <w:rPr>
                <w:rStyle w:val="InstructionalTextChar"/>
                <w:b w:val="0"/>
                <w:color w:val="000000"/>
              </w:rPr>
              <w:t>(2019 Amd)</w:t>
            </w:r>
          </w:p>
        </w:tc>
      </w:tr>
      <w:tr w:rsidR="0063686D" w:rsidRPr="00063A93" w14:paraId="3542DDD8"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0C65971A" w:rsidR="0063686D" w:rsidRPr="00063A93" w:rsidRDefault="00AF63AC" w:rsidP="002D7BEE">
            <w:r w:rsidRPr="00AF63AC">
              <w:rPr>
                <w:rStyle w:val="iBAAGStandardTextChar"/>
                <w:color w:val="000000"/>
              </w:rPr>
              <w:t>Key Accounts</w:t>
            </w:r>
          </w:p>
        </w:tc>
      </w:tr>
      <w:tr w:rsidR="0063686D" w:rsidRPr="00063A93" w14:paraId="3542DDDB"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7502ECFE" w:rsidR="0063686D" w:rsidRDefault="00AF63AC" w:rsidP="002D7BEE">
            <w:pPr>
              <w:pStyle w:val="iBAAGStandardText"/>
            </w:pPr>
            <w:r w:rsidRPr="00AF63AC">
              <w:rPr>
                <w:rStyle w:val="InstructionalTextChar"/>
                <w:b w:val="0"/>
                <w:color w:val="000000"/>
              </w:rPr>
              <w:t>Calendar Year</w:t>
            </w:r>
          </w:p>
        </w:tc>
      </w:tr>
      <w:tr w:rsidR="0063686D" w:rsidRPr="00063A93" w14:paraId="3542DDE1"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405CC575" w:rsidR="0063686D" w:rsidRPr="00063A93" w:rsidRDefault="00AF63AC" w:rsidP="002D7BEE">
            <w:r w:rsidRPr="00AF63AC">
              <w:rPr>
                <w:rStyle w:val="InstructionalTextChar"/>
                <w:b w:val="0"/>
                <w:color w:val="000000"/>
              </w:rPr>
              <w:t>Arizona</w:t>
            </w:r>
          </w:p>
        </w:tc>
      </w:tr>
      <w:tr w:rsidR="0063686D" w:rsidRPr="00063A93" w14:paraId="3542DDE4"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6A057147" w:rsidR="0063686D" w:rsidRPr="00063A93" w:rsidRDefault="00AF63AC" w:rsidP="002D7BEE">
            <w:r w:rsidRPr="00AF63AC">
              <w:rPr>
                <w:rStyle w:val="iBAAGStandardTextChar"/>
                <w:color w:val="000000"/>
              </w:rPr>
              <w:t>Yes</w:t>
            </w:r>
          </w:p>
        </w:tc>
      </w:tr>
      <w:tr w:rsidR="0063686D" w:rsidRPr="00063A93" w14:paraId="3542DDE7"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29CBB2F9" w:rsidR="0063686D" w:rsidRPr="00063A93" w:rsidRDefault="00297EB3" w:rsidP="002D7BEE">
            <w:r>
              <w:t>Sharon Graber</w:t>
            </w:r>
          </w:p>
        </w:tc>
      </w:tr>
      <w:tr w:rsidR="0063686D" w:rsidRPr="00063A93" w14:paraId="3542DDEA" w14:textId="77777777" w:rsidTr="00EB44A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04D98A1D" w:rsidR="0063686D" w:rsidRPr="00063A93" w:rsidRDefault="00297EB3" w:rsidP="002D7BEE">
            <w:r>
              <w:t xml:space="preserve">Optum BIA-Update SA OP and adding Extended visits bullet to </w:t>
            </w:r>
            <w:r w:rsidR="00316610">
              <w:t xml:space="preserve">MH/SA </w:t>
            </w:r>
            <w:bookmarkStart w:id="1" w:name="_GoBack"/>
            <w:bookmarkEnd w:id="1"/>
            <w:r>
              <w:t>OON penalty section</w:t>
            </w:r>
          </w:p>
        </w:tc>
      </w:tr>
      <w:tr w:rsidR="0063686D" w:rsidRPr="00063A93" w14:paraId="3542DDED" w14:textId="77777777" w:rsidTr="00EB44AA">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77777777" w:rsidR="0063686D" w:rsidRPr="00063A93" w:rsidRDefault="0063686D" w:rsidP="002D7BEE">
            <w:pPr>
              <w:pStyle w:val="iBAAGStandardText"/>
            </w:pPr>
            <w:r w:rsidRPr="00063A93">
              <w:t>99/99/9999</w:t>
            </w:r>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2D7BEE">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2D7BEE">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2" w:name="Preexisting_Conditions"/>
            <w:r w:rsidRPr="00156928">
              <w:lastRenderedPageBreak/>
              <w:t>Are pre-existing conditions covered?</w:t>
            </w:r>
            <w:bookmarkEnd w:id="2"/>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t>Yes</w:t>
            </w:r>
          </w:p>
        </w:tc>
      </w:tr>
      <w:tr w:rsidR="0063686D" w:rsidRPr="00692898" w14:paraId="3542DDF8"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2D7BEE">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3" w:name="Care_Management"/>
            <w:r w:rsidRPr="00692898">
              <w:t>Care Management</w:t>
            </w:r>
            <w:bookmarkEnd w:id="3"/>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2D7BEE">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4" w:name="COBRA_Information"/>
            <w:r w:rsidRPr="00FF23E9">
              <w:t>COBRA Information</w:t>
            </w:r>
            <w:bookmarkEnd w:id="4"/>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56AE98E0" w:rsidR="0063686D" w:rsidRPr="00FF23E9" w:rsidRDefault="0063686D" w:rsidP="002D7BEE">
            <w:pPr>
              <w:pStyle w:val="iBAAGStandardText"/>
            </w:pPr>
            <w:r w:rsidRPr="00FF23E9">
              <w:t xml:space="preserve">Provided by: </w:t>
            </w:r>
            <w:r w:rsidR="00AF63AC" w:rsidRPr="00AF63AC">
              <w:rPr>
                <w:color w:val="000000"/>
              </w:rPr>
              <w:t>Wageworks</w:t>
            </w:r>
          </w:p>
          <w:p w14:paraId="3542DE09" w14:textId="032BA6E4" w:rsidR="0063686D" w:rsidRPr="00FF23E9" w:rsidRDefault="0063686D" w:rsidP="002D7BEE">
            <w:pPr>
              <w:pStyle w:val="iBAAGStandardText"/>
            </w:pPr>
            <w:r w:rsidRPr="00FF23E9">
              <w:t>Call 1-</w:t>
            </w:r>
            <w:r w:rsidR="00AF63AC" w:rsidRPr="00AF63AC">
              <w:rPr>
                <w:color w:val="000000"/>
              </w:rPr>
              <w:t>866-618-1699</w:t>
            </w:r>
            <w:r w:rsidRPr="00FF23E9">
              <w:t>.</w:t>
            </w:r>
          </w:p>
          <w:p w14:paraId="3542DE0A" w14:textId="77777777" w:rsidR="0063686D" w:rsidRDefault="0063686D"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2D7BEE">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5" w:name="Coordination_of_Benefits"/>
            <w:r w:rsidRPr="00E4144D">
              <w:t>Coordination of Benefits (COB)</w:t>
            </w:r>
            <w:bookmarkEnd w:id="5"/>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45E7413F" w:rsidR="0063686D" w:rsidRDefault="0063686D" w:rsidP="002D7BEE">
            <w:pPr>
              <w:pStyle w:val="iBAAGStandardText"/>
            </w:pPr>
            <w:r>
              <w:t xml:space="preserve">We will: </w:t>
            </w:r>
            <w:r>
              <w:rPr>
                <w:rStyle w:val="InstructionalTextChar"/>
              </w:rPr>
              <w:t xml:space="preserve"> </w:t>
            </w:r>
            <w:r>
              <w:t xml:space="preserve">Pay and Pursue with no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w:t>
            </w:r>
            <w:r>
              <w:lastRenderedPageBreak/>
              <w:t>be processed if they are below a certain dollar threshold.</w:t>
            </w:r>
          </w:p>
        </w:tc>
      </w:tr>
      <w:tr w:rsidR="0063686D" w:rsidRPr="001B2A40" w14:paraId="3542DE2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lastRenderedPageBreak/>
              <w:t>Plan Information</w:t>
            </w:r>
          </w:p>
        </w:tc>
      </w:tr>
      <w:tr w:rsidR="0063686D" w:rsidRPr="001B2A40" w14:paraId="3542DE27" w14:textId="77777777" w:rsidTr="002D7BEE">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6" w:name="Eligibility_Contact"/>
            <w:r w:rsidRPr="001B2A40">
              <w:t>Eligibility Contact</w:t>
            </w:r>
            <w:bookmarkEnd w:id="6"/>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2D7BEE">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7" w:name="Final_Claim_Fiduciary"/>
            <w:r w:rsidRPr="00EB62A7">
              <w:t>Final Claim Fiduciary</w:t>
            </w:r>
            <w:bookmarkEnd w:id="7"/>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2D7BEE">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8" w:name="Health_Care_Reform"/>
            <w:r w:rsidRPr="00062A00">
              <w:t xml:space="preserve">Health Care Reform </w:t>
            </w:r>
          </w:p>
          <w:bookmarkEnd w:id="8"/>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t>Does Expanded Women’s Preventive Care Services apply?</w:t>
            </w:r>
          </w:p>
          <w:p w14:paraId="3542DE45" w14:textId="5C523664" w:rsidR="0063686D" w:rsidRPr="00062A00" w:rsidRDefault="0063686D" w:rsidP="002D7BEE">
            <w:r w:rsidRPr="00062A00">
              <w:rPr>
                <w:rStyle w:val="iBAAGStandardTextChar"/>
              </w:rPr>
              <w:t>Yes</w:t>
            </w:r>
            <w:r w:rsidRPr="00062A00">
              <w:t xml:space="preserve"> </w:t>
            </w:r>
          </w:p>
          <w:p w14:paraId="3542DE4A" w14:textId="77777777" w:rsidR="0063686D" w:rsidRPr="00062A00" w:rsidRDefault="0063686D" w:rsidP="002D7BEE"/>
          <w:p w14:paraId="3542DE4C" w14:textId="0AA8D40D" w:rsidR="0063686D" w:rsidRPr="00062A00" w:rsidRDefault="0063686D" w:rsidP="002D7BEE">
            <w:r w:rsidRPr="00062A00">
              <w:rPr>
                <w:rStyle w:val="iBAAGStandardTextChar"/>
              </w:rPr>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3542DE4F" w14:textId="1325500A" w:rsidR="0063686D" w:rsidRPr="00062A00" w:rsidRDefault="0063686D" w:rsidP="002D7BEE">
            <w:pPr>
              <w:pStyle w:val="iBAAGLevel1Bullets"/>
            </w:pPr>
            <w:r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197C4A4E" w:rsidR="0063686D" w:rsidRPr="00062A00" w:rsidRDefault="0063686D" w:rsidP="002D7BE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lastRenderedPageBreak/>
              <w:t>Plan Information</w:t>
            </w:r>
          </w:p>
        </w:tc>
      </w:tr>
      <w:tr w:rsidR="0063686D" w:rsidRPr="00A71A4F" w14:paraId="3542DE66" w14:textId="77777777" w:rsidTr="002D7BEE">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9" w:name="Human_Resource_Contact"/>
            <w:r w:rsidRPr="00A71A4F">
              <w:t>Human Resource Contact</w:t>
            </w:r>
          </w:p>
          <w:bookmarkEnd w:id="9"/>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2D7BEE"/>
        </w:tc>
      </w:tr>
      <w:tr w:rsidR="0063686D" w:rsidRPr="00C42314" w14:paraId="3542DE68"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2D7BEE">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10" w:name="Network_Gap"/>
            <w:r w:rsidRPr="00C42314">
              <w:t>Network Gap</w:t>
            </w:r>
            <w:bookmarkEnd w:id="10"/>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1" w:name="Outlier_Cost_Management_OCM"/>
            <w:r>
              <w:t>Outlier Cost Management (OCM)</w:t>
            </w:r>
            <w:bookmarkEnd w:id="11"/>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2D7BE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2D7BEE">
        <w:tc>
          <w:tcPr>
            <w:tcW w:w="3517" w:type="dxa"/>
            <w:shd w:val="clear" w:color="auto" w:fill="F2DBDB"/>
          </w:tcPr>
          <w:p w14:paraId="3542DE75" w14:textId="77777777" w:rsidR="0063686D" w:rsidRPr="00892CD3" w:rsidRDefault="0063686D" w:rsidP="002D7BEE">
            <w:pPr>
              <w:pStyle w:val="iBAAGSituationBoxName"/>
            </w:pPr>
            <w:bookmarkStart w:id="12" w:name="Personal_Health_Support"/>
            <w:r w:rsidRPr="00892CD3">
              <w:t xml:space="preserve">Personal Health </w:t>
            </w:r>
            <w:r w:rsidRPr="00892CD3">
              <w:lastRenderedPageBreak/>
              <w:t>Support</w:t>
            </w:r>
            <w:r>
              <w:t xml:space="preserve"> (PHS)</w:t>
            </w:r>
          </w:p>
          <w:bookmarkEnd w:id="12"/>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lastRenderedPageBreak/>
              <w:t>Not Applicable</w:t>
            </w:r>
          </w:p>
          <w:p w14:paraId="3542DE78" w14:textId="77777777" w:rsidR="0063686D" w:rsidRPr="00892CD3" w:rsidRDefault="0063686D" w:rsidP="002D7BEE"/>
        </w:tc>
      </w:tr>
      <w:tr w:rsidR="0063686D" w:rsidRPr="00E457A6" w14:paraId="3542DE7B" w14:textId="77777777" w:rsidTr="002D7BEE">
        <w:tc>
          <w:tcPr>
            <w:tcW w:w="13507" w:type="dxa"/>
            <w:gridSpan w:val="2"/>
            <w:tcBorders>
              <w:bottom w:val="single" w:sz="4" w:space="0" w:color="000000" w:themeColor="text1"/>
            </w:tcBorders>
            <w:shd w:val="clear" w:color="auto" w:fill="C00000"/>
          </w:tcPr>
          <w:p w14:paraId="3542DE7A" w14:textId="77777777" w:rsidR="0063686D" w:rsidRPr="00E457A6" w:rsidRDefault="0063686D" w:rsidP="002D7BEE">
            <w:pPr>
              <w:pStyle w:val="iBAAGTableHeader"/>
            </w:pPr>
            <w:r w:rsidRPr="00E457A6">
              <w:t>Plan Information</w:t>
            </w:r>
          </w:p>
        </w:tc>
      </w:tr>
      <w:tr w:rsidR="0063686D" w:rsidRPr="00C1039D" w14:paraId="3542DE87" w14:textId="77777777" w:rsidTr="002D7BEE">
        <w:tc>
          <w:tcPr>
            <w:tcW w:w="3517" w:type="dxa"/>
            <w:shd w:val="clear" w:color="auto" w:fill="F2DBDB"/>
          </w:tcPr>
          <w:p w14:paraId="3542DE84" w14:textId="77777777" w:rsidR="0063686D" w:rsidRPr="00C1039D" w:rsidRDefault="0063686D" w:rsidP="002D7BEE">
            <w:pPr>
              <w:pStyle w:val="iBAAGSituationBoxName"/>
            </w:pPr>
            <w:bookmarkStart w:id="13" w:name="RunIn"/>
            <w:r w:rsidRPr="00C1039D">
              <w:t>Run In</w:t>
            </w:r>
            <w:bookmarkEnd w:id="13"/>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2D7BE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2D7BEE">
        <w:tc>
          <w:tcPr>
            <w:tcW w:w="3517" w:type="dxa"/>
            <w:shd w:val="clear" w:color="auto" w:fill="F2DBDB"/>
          </w:tcPr>
          <w:p w14:paraId="3542DE8A" w14:textId="77777777" w:rsidR="0063686D" w:rsidRPr="00C160CD" w:rsidRDefault="0063686D" w:rsidP="002D7BEE">
            <w:pPr>
              <w:pStyle w:val="iBAAGSituationBoxName"/>
            </w:pPr>
            <w:bookmarkStart w:id="14" w:name="Supplemental_Accident"/>
            <w:r w:rsidRPr="00C160CD">
              <w:t>Supplemental Accident</w:t>
            </w:r>
            <w:bookmarkEnd w:id="14"/>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5" w:name="Deductibles"/>
            <w:r>
              <w:t>Deductibles</w:t>
            </w:r>
            <w:bookmarkEnd w:id="15"/>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6" w:name="Annual_Deductible"/>
            <w:r>
              <w:t>Annual Deductible</w:t>
            </w:r>
            <w:bookmarkEnd w:id="16"/>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3542DEA0"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B0" w14:textId="6F360112" w:rsidR="0063686D" w:rsidRDefault="0063686D" w:rsidP="002D7BEE">
            <w:r w:rsidRPr="00C85750">
              <w:rPr>
                <w:rStyle w:val="iBAAGStandardTextBoldChar"/>
              </w:rPr>
              <w:lastRenderedPageBreak/>
              <w:t>$</w:t>
            </w:r>
            <w:r w:rsidR="00EB44AA">
              <w:rPr>
                <w:rStyle w:val="iBAAGStandardTextBoldChar"/>
              </w:rPr>
              <w:t>1</w:t>
            </w:r>
            <w:r w:rsidR="00AF63AC">
              <w:rPr>
                <w:rStyle w:val="iBAAGStandardTextBoldChar"/>
              </w:rPr>
              <w:t>,000</w:t>
            </w:r>
            <w:r>
              <w:t xml:space="preserve"> </w:t>
            </w:r>
            <w:r w:rsidRPr="00C85750">
              <w:rPr>
                <w:rStyle w:val="iBAAGStandardTextChar"/>
              </w:rPr>
              <w:t>for each covered person, not to exceed</w:t>
            </w:r>
            <w:r>
              <w:t xml:space="preserve"> </w:t>
            </w:r>
            <w:r w:rsidRPr="00C85750">
              <w:rPr>
                <w:rStyle w:val="iBAAGStandardTextBoldChar"/>
              </w:rPr>
              <w:t>$</w:t>
            </w:r>
            <w:r w:rsidR="00EB44AA">
              <w:rPr>
                <w:rStyle w:val="iBAAGStandardTextBoldChar"/>
              </w:rPr>
              <w:t>2</w:t>
            </w:r>
            <w:r w:rsidR="00AF63AC">
              <w:rPr>
                <w:rStyle w:val="iBAAGStandardTextBoldChar"/>
              </w:rPr>
              <w:t>,000</w:t>
            </w:r>
            <w:r>
              <w:t xml:space="preserve"> </w:t>
            </w:r>
            <w:r w:rsidRPr="00C85750">
              <w:rPr>
                <w:rStyle w:val="iBAAGStandardTextChar"/>
              </w:rPr>
              <w:t>for all covered persons in your family.</w:t>
            </w:r>
          </w:p>
          <w:p w14:paraId="3542DEB1" w14:textId="77777777" w:rsidR="0063686D" w:rsidRDefault="0063686D" w:rsidP="002D7BEE"/>
          <w:p w14:paraId="3542DEB7" w14:textId="77777777" w:rsidR="0063686D" w:rsidRPr="00673132" w:rsidRDefault="0063686D" w:rsidP="002D7BEE"/>
        </w:tc>
        <w:tc>
          <w:tcPr>
            <w:tcW w:w="3330" w:type="dxa"/>
            <w:shd w:val="clear" w:color="auto" w:fill="FFFFFF" w:themeFill="background1"/>
          </w:tcPr>
          <w:p w14:paraId="3542DEBE" w14:textId="59870F9F" w:rsidR="0063686D" w:rsidRDefault="0063686D" w:rsidP="002D7BEE">
            <w:r w:rsidRPr="00C85750">
              <w:rPr>
                <w:rStyle w:val="iBAAGStandardTextBoldChar"/>
              </w:rPr>
              <w:t>$</w:t>
            </w:r>
            <w:r w:rsidR="00EB44AA">
              <w:rPr>
                <w:rStyle w:val="iBAAGStandardTextBoldChar"/>
              </w:rPr>
              <w:t>2</w:t>
            </w:r>
            <w:r w:rsidR="00AF63AC">
              <w:rPr>
                <w:rStyle w:val="iBAAGStandardTextBoldChar"/>
              </w:rPr>
              <w:t>,000</w:t>
            </w:r>
            <w:r>
              <w:t xml:space="preserve"> </w:t>
            </w:r>
            <w:r w:rsidRPr="00C85750">
              <w:rPr>
                <w:rStyle w:val="iBAAGStandardTextChar"/>
              </w:rPr>
              <w:t>for each covered person, not to exceed</w:t>
            </w:r>
            <w:r>
              <w:t xml:space="preserve"> </w:t>
            </w:r>
            <w:r w:rsidRPr="00C85750">
              <w:rPr>
                <w:rStyle w:val="iBAAGStandardTextBoldChar"/>
              </w:rPr>
              <w:t>$</w:t>
            </w:r>
            <w:r w:rsidR="00EB44AA">
              <w:rPr>
                <w:rStyle w:val="iBAAGStandardTextBoldChar"/>
              </w:rPr>
              <w:t>4</w:t>
            </w:r>
            <w:r w:rsidR="00AF63AC">
              <w:rPr>
                <w:rStyle w:val="iBAAGStandardTextBoldChar"/>
              </w:rPr>
              <w:t>,000</w:t>
            </w:r>
            <w:r>
              <w:t xml:space="preserve"> </w:t>
            </w:r>
            <w:r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rsidP="002D7BEE"/>
        </w:tc>
        <w:tc>
          <w:tcPr>
            <w:tcW w:w="3330" w:type="dxa"/>
            <w:shd w:val="clear" w:color="auto" w:fill="FFFFFF" w:themeFill="background1"/>
          </w:tcPr>
          <w:p w14:paraId="3542DEC7" w14:textId="0E0CB1BA" w:rsidR="0063686D" w:rsidRPr="00C85750" w:rsidRDefault="0063686D" w:rsidP="002D7BE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542DEC8" w14:textId="77777777" w:rsidR="0063686D" w:rsidRDefault="0063686D" w:rsidP="002D7BEE"/>
          <w:p w14:paraId="3542DECA" w14:textId="733989ED" w:rsidR="0063686D" w:rsidRDefault="0063686D" w:rsidP="002D7BEE">
            <w:pPr>
              <w:pStyle w:val="iBAAGStandardText"/>
            </w:pPr>
            <w:r>
              <w:t xml:space="preserve">A calendar year begins on January 1st and ends on December 31st. </w:t>
            </w:r>
          </w:p>
          <w:p w14:paraId="3542DECB" w14:textId="77777777" w:rsidR="0063686D" w:rsidRDefault="0063686D" w:rsidP="002D7BEE">
            <w:pPr>
              <w:pStyle w:val="iBAAGStandardText"/>
            </w:pPr>
          </w:p>
          <w:p w14:paraId="3542DECC" w14:textId="016D445C" w:rsidR="0063686D" w:rsidRDefault="0063686D" w:rsidP="002D7BEE">
            <w:pPr>
              <w:pStyle w:val="iBAAGStandardText"/>
            </w:pPr>
            <w:r>
              <w:t xml:space="preserve">If you join mid-year, </w:t>
            </w:r>
            <w:r>
              <w:lastRenderedPageBreak/>
              <w:t>your deductible will go from the time you start and end on December 31st of that year. Your new deductible begins January 1st of the new year.</w:t>
            </w:r>
          </w:p>
          <w:p w14:paraId="3542DECD" w14:textId="77777777" w:rsidR="0063686D" w:rsidRDefault="0063686D" w:rsidP="002D7BEE"/>
          <w:p w14:paraId="3542DED4" w14:textId="77777777"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lastRenderedPageBreak/>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7" w:name="Per_Occurrence_Deductible"/>
            <w:r>
              <w:t>Per Occurrence Deductible</w:t>
            </w:r>
            <w:bookmarkEnd w:id="17"/>
            <w:r>
              <w:t xml:space="preserve"> </w:t>
            </w:r>
          </w:p>
          <w:p w14:paraId="3542DEE0" w14:textId="77777777" w:rsidR="0063686D" w:rsidRDefault="0063686D" w:rsidP="002D7BEE"/>
          <w:p w14:paraId="3542DEE1" w14:textId="77777777" w:rsidR="0063686D" w:rsidRDefault="0063686D" w:rsidP="002D7BEE">
            <w:pPr>
              <w:pStyle w:val="iBAAGStandardTextBold"/>
            </w:pPr>
            <w:r>
              <w:t xml:space="preserve">What is a per </w:t>
            </w:r>
            <w:r>
              <w:lastRenderedPageBreak/>
              <w:t>occurrence deductible?</w:t>
            </w:r>
          </w:p>
          <w:p w14:paraId="3542DEE2" w14:textId="77777777" w:rsidR="0063686D" w:rsidRDefault="0063686D" w:rsidP="002D7BEE">
            <w:pPr>
              <w:pStyle w:val="iBAAGStandardText"/>
            </w:pPr>
            <w:r>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lastRenderedPageBreak/>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lastRenderedPageBreak/>
              <w:t>You will pay a per occurrence deductible before and in addition to paying the 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8" w:name="Limited_Services_Counting_Method"/>
            <w:r w:rsidRPr="00072038">
              <w:t>Limited Services Counting Method</w:t>
            </w:r>
            <w:bookmarkEnd w:id="18"/>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What is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2D7BEE">
        <w:tc>
          <w:tcPr>
            <w:tcW w:w="13507" w:type="dxa"/>
            <w:gridSpan w:val="4"/>
            <w:shd w:val="clear" w:color="auto" w:fill="DAEEF3"/>
          </w:tcPr>
          <w:p w14:paraId="3542DF00" w14:textId="77777777" w:rsidR="00C90343" w:rsidRPr="00207C70" w:rsidRDefault="00C90343" w:rsidP="002D7BEE">
            <w:pPr>
              <w:pStyle w:val="iBAAGMajorSectionHeader"/>
            </w:pPr>
            <w:bookmarkStart w:id="19" w:name="Out_of_Pocket"/>
            <w:r>
              <w:t>Out-of-Pocket</w:t>
            </w:r>
            <w:bookmarkEnd w:id="19"/>
          </w:p>
        </w:tc>
      </w:tr>
      <w:tr w:rsidR="00C90343" w:rsidRPr="0014444B" w14:paraId="3542DF08"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2D7BEE">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20" w:name="Out_of_Pocket_Limit"/>
            <w:r w:rsidRPr="0014444B">
              <w:t>Out-of-Pocket Limit</w:t>
            </w:r>
            <w:bookmarkEnd w:id="20"/>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A" w14:textId="19931ECC" w:rsidR="00C90343" w:rsidRPr="0014444B" w:rsidRDefault="00C90343" w:rsidP="002D7BEE">
            <w:r w:rsidRPr="0014444B">
              <w:rPr>
                <w:rStyle w:val="iBAAGStandardTextBoldChar"/>
              </w:rPr>
              <w:t>$</w:t>
            </w:r>
            <w:r w:rsidR="00AF63AC">
              <w:rPr>
                <w:rStyle w:val="iBAAGStandardTextBoldChar"/>
              </w:rPr>
              <w:t>6,</w:t>
            </w:r>
            <w:r w:rsidR="00EB44AA">
              <w:rPr>
                <w:rStyle w:val="iBAAGStandardTextBoldChar"/>
              </w:rPr>
              <w:t>00</w:t>
            </w:r>
            <w:r w:rsidR="00AF63AC">
              <w:rPr>
                <w:rStyle w:val="iBAAGStandardTextBoldChar"/>
              </w:rPr>
              <w:t>0</w:t>
            </w:r>
            <w:r w:rsidRPr="0014444B">
              <w:t xml:space="preserve"> </w:t>
            </w:r>
            <w:r w:rsidRPr="0014444B">
              <w:rPr>
                <w:rStyle w:val="iBAAGStandardTextChar"/>
              </w:rPr>
              <w:t xml:space="preserve">for each covered person, not to exceed </w:t>
            </w:r>
            <w:r w:rsidRPr="0014444B">
              <w:rPr>
                <w:rStyle w:val="iBAAGStandardTextBoldChar"/>
              </w:rPr>
              <w:t>$</w:t>
            </w:r>
            <w:r w:rsidR="00AF63AC">
              <w:rPr>
                <w:rStyle w:val="iBAAGStandardTextBoldChar"/>
              </w:rPr>
              <w:t>12,</w:t>
            </w:r>
            <w:r w:rsidR="00EB44AA">
              <w:rPr>
                <w:rStyle w:val="iBAAGStandardTextBoldChar"/>
              </w:rPr>
              <w:t>0</w:t>
            </w:r>
            <w:r w:rsidR="00AF63AC">
              <w:rPr>
                <w:rStyle w:val="iBAAGStandardTextBoldChar"/>
              </w:rPr>
              <w:t>00</w:t>
            </w:r>
            <w:r w:rsidRPr="0014444B">
              <w:t xml:space="preserve"> </w:t>
            </w:r>
            <w:r w:rsidRPr="0014444B">
              <w:rPr>
                <w:rStyle w:val="iBAAGStandardTextChar"/>
              </w:rPr>
              <w:t>for all covered members of your family.</w:t>
            </w:r>
          </w:p>
          <w:p w14:paraId="3542DF1C" w14:textId="77777777" w:rsidR="00C90343" w:rsidRPr="00A910E3" w:rsidRDefault="00C90343" w:rsidP="002D7BEE"/>
          <w:p w14:paraId="3542DF1F" w14:textId="77777777" w:rsidR="00C90343" w:rsidRDefault="00C90343" w:rsidP="002D7BEE"/>
          <w:p w14:paraId="3542DF21" w14:textId="3BF6B8E1" w:rsidR="00C90343" w:rsidRPr="0014444B" w:rsidRDefault="00C90343" w:rsidP="002D7BEE">
            <w:r>
              <w:t xml:space="preserve">  </w:t>
            </w:r>
          </w:p>
        </w:tc>
        <w:tc>
          <w:tcPr>
            <w:tcW w:w="3330" w:type="dxa"/>
            <w:shd w:val="clear" w:color="auto" w:fill="FFFFFF" w:themeFill="background1"/>
          </w:tcPr>
          <w:p w14:paraId="3542DF28" w14:textId="0F27377A" w:rsidR="00C90343" w:rsidRPr="0014444B" w:rsidRDefault="00C90343" w:rsidP="002D7BEE">
            <w:r w:rsidRPr="0014444B">
              <w:rPr>
                <w:rStyle w:val="iBAAGStandardTextBoldChar"/>
              </w:rPr>
              <w:t>$</w:t>
            </w:r>
            <w:r w:rsidR="00AF63AC">
              <w:rPr>
                <w:rStyle w:val="iBAAGStandardTextBoldChar"/>
              </w:rPr>
              <w:t>1</w:t>
            </w:r>
            <w:r w:rsidR="00EB44AA">
              <w:rPr>
                <w:rStyle w:val="iBAAGStandardTextBoldChar"/>
              </w:rPr>
              <w:t>2</w:t>
            </w:r>
            <w:r w:rsidR="00AF63AC">
              <w:rPr>
                <w:rStyle w:val="iBAAGStandardTextBoldChar"/>
              </w:rPr>
              <w:t>,000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EB44AA">
              <w:rPr>
                <w:rStyle w:val="iBAAGStandardTextBoldChar"/>
              </w:rPr>
              <w:t>24</w:t>
            </w:r>
            <w:r w:rsidR="00AF63AC">
              <w:rPr>
                <w:rStyle w:val="iBAAGStandardTextBoldChar"/>
              </w:rPr>
              <w:t>,000</w:t>
            </w:r>
            <w:r w:rsidRPr="0014444B">
              <w:t xml:space="preserve"> </w:t>
            </w:r>
            <w:r w:rsidRPr="0014444B">
              <w:rPr>
                <w:rStyle w:val="iBAAGStandardTextChar"/>
              </w:rPr>
              <w:t>for all covered members of your family.</w:t>
            </w:r>
          </w:p>
          <w:p w14:paraId="3542DF29" w14:textId="77777777" w:rsidR="00C90343" w:rsidRPr="0014444B" w:rsidRDefault="00C90343" w:rsidP="002D7BEE"/>
          <w:p w14:paraId="3542DF2C" w14:textId="77777777" w:rsidR="00C90343" w:rsidRDefault="00C90343" w:rsidP="002D7BEE"/>
          <w:p w14:paraId="3542DF2E" w14:textId="22125A58" w:rsidR="00C90343" w:rsidRPr="0014444B" w:rsidRDefault="00C90343" w:rsidP="002D7BEE">
            <w:r>
              <w:t xml:space="preserve">  </w:t>
            </w:r>
          </w:p>
          <w:p w14:paraId="3542DF2F" w14:textId="77777777" w:rsidR="00C90343" w:rsidRPr="0014444B" w:rsidRDefault="00C90343" w:rsidP="002D7BEE"/>
        </w:tc>
        <w:tc>
          <w:tcPr>
            <w:tcW w:w="3330" w:type="dxa"/>
            <w:shd w:val="clear" w:color="auto" w:fill="FFFFFF" w:themeFill="background1"/>
          </w:tcPr>
          <w:p w14:paraId="3542DF31" w14:textId="701F8CF5" w:rsidR="00C90343" w:rsidRPr="0014444B" w:rsidRDefault="00C90343" w:rsidP="002D7BE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542DF32" w14:textId="77777777" w:rsidR="00C90343" w:rsidRPr="0014444B" w:rsidRDefault="00C90343" w:rsidP="002D7BEE"/>
          <w:p w14:paraId="3542DF34" w14:textId="238EF417" w:rsidR="00C90343" w:rsidRPr="0014444B" w:rsidRDefault="00C90343" w:rsidP="002D7BEE">
            <w:pPr>
              <w:pStyle w:val="iBAAGStandardText"/>
            </w:pPr>
            <w:r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3E36DEE3"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F" w14:textId="77777777" w:rsidR="00C90343" w:rsidRPr="0014444B" w:rsidRDefault="00C90343" w:rsidP="002D7BEE">
            <w:r w:rsidRPr="00CB6DE7">
              <w:rPr>
                <w:rStyle w:val="iBAAGStandardTextBoldChar"/>
              </w:rPr>
              <w:t>What is not included in the out-of-pocket limit?</w:t>
            </w:r>
            <w:r w:rsidRPr="0014444B">
              <w:t xml:space="preserve"> </w:t>
            </w:r>
            <w:r w:rsidRPr="00CB6DE7">
              <w:rPr>
                <w:rStyle w:val="iBAAGStandardTextChar"/>
              </w:rPr>
              <w:t xml:space="preserve">This does not include your premium or </w:t>
            </w:r>
            <w:r w:rsidRPr="00CB6DE7">
              <w:rPr>
                <w:rStyle w:val="iBAAGStandardTextChar"/>
              </w:rPr>
              <w:lastRenderedPageBreak/>
              <w:t>health services that are 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1" w:name="Coinsurance"/>
            <w:r>
              <w:t>Coinsurance</w:t>
            </w:r>
            <w:bookmarkEnd w:id="21"/>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2" w:name="Allowed_Amount_Eligible_Expenses"/>
            <w:r>
              <w:t xml:space="preserve">Allowed Amount </w:t>
            </w:r>
            <w:bookmarkEnd w:id="22"/>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 xml:space="preserve">This is the maximum amount that payment is based on for covered health care services. If your doctor charges more than the </w:t>
            </w:r>
            <w:r w:rsidRPr="00CC3DBD">
              <w:rPr>
                <w:rStyle w:val="iBAAGStandardTextChar"/>
              </w:rPr>
              <w:lastRenderedPageBreak/>
              <w:t>allowed amount, you may 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lastRenderedPageBreak/>
              <w:t>You do not have to pay the difference between the allowed amount and the amount the network 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t xml:space="preserve">If the doctor does not participate in the network, you may have </w:t>
            </w:r>
            <w:r w:rsidRPr="00F22E70">
              <w:lastRenderedPageBreak/>
              <w:t>to pay the difference 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lastRenderedPageBreak/>
              <w:t>You have to pay the difference between the allowed amount and the amount the out-of-network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t>How is the allowed amount determined?</w:t>
            </w:r>
          </w:p>
          <w:p w14:paraId="3542DF6C" w14:textId="77777777" w:rsidR="00C90343" w:rsidRPr="00CC3DBD" w:rsidRDefault="00C90343" w:rsidP="002D7BEE">
            <w:pPr>
              <w:pStyle w:val="iBAAGLevel1Bullets"/>
            </w:pPr>
            <w:r w:rsidRPr="00CC3DBD">
              <w:t xml:space="preserve">This is based on </w:t>
            </w:r>
            <w:r w:rsidRPr="00CC3DBD">
              <w:lastRenderedPageBreak/>
              <w:t xml:space="preserve">charges for the same 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lastRenderedPageBreak/>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3" w:name="Coinsurance_box"/>
            <w:r w:rsidRPr="00C07C8E">
              <w:t>Co-insurance</w:t>
            </w:r>
            <w:bookmarkEnd w:id="23"/>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4" w:name="Copayment"/>
            <w:r w:rsidRPr="00253719">
              <w:lastRenderedPageBreak/>
              <w:t>Co-payment</w:t>
            </w:r>
            <w:bookmarkEnd w:id="24"/>
            <w:r w:rsidRPr="00253719">
              <w:t xml:space="preserve"> (co-pay)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5" w:name="Out_of_Network_Reimbursement_Programs"/>
            <w:r>
              <w:t>Out-of-Network Reimbursement Programs</w:t>
            </w:r>
            <w:bookmarkEnd w:id="25"/>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A1" w14:textId="77777777" w:rsidR="00C90343" w:rsidRDefault="00C90343" w:rsidP="002D7BEE">
            <w:pPr>
              <w:pStyle w:val="iBAAGStandardTextBold"/>
            </w:pPr>
            <w:r>
              <w:t>Maximum Non-Network Reimbursement Program (MNRP)</w:t>
            </w:r>
          </w:p>
          <w:p w14:paraId="3542DFA2" w14:textId="4CF951E0" w:rsidR="00C90343" w:rsidRDefault="00AF63AC" w:rsidP="002D7BEE">
            <w:pPr>
              <w:pStyle w:val="iBAAGLevel1Bullets"/>
            </w:pPr>
            <w:r>
              <w:rPr>
                <w:rStyle w:val="iBAAGStandardTextBoldChar"/>
              </w:rPr>
              <w:t xml:space="preserve"> 110 </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14:paraId="3542DFA3" w14:textId="4FEB55EF" w:rsidR="00C90343" w:rsidRDefault="00C90343" w:rsidP="002D7BEE">
            <w:pPr>
              <w:pStyle w:val="iBAAGLevel2Bullets"/>
            </w:pPr>
            <w:r>
              <w:rPr>
                <w:rStyle w:val="iBAAGStandardTextBoldChar"/>
              </w:rPr>
              <w:t>50%</w:t>
            </w:r>
            <w:r>
              <w:t xml:space="preserve"> for the same or similar laboratory service </w:t>
            </w:r>
          </w:p>
          <w:p w14:paraId="3542DFA4" w14:textId="1F265875" w:rsidR="00C90343" w:rsidRDefault="00C90343" w:rsidP="002D7BEE">
            <w:pPr>
              <w:pStyle w:val="iBAAGLevel2Bullets"/>
            </w:pPr>
            <w:r>
              <w:rPr>
                <w:rStyle w:val="iBAAGStandardTextBoldChar"/>
              </w:rPr>
              <w:t>45%</w:t>
            </w:r>
            <w:r>
              <w:t xml:space="preserve"> for the same or similar durable medical equipment.</w:t>
            </w:r>
          </w:p>
          <w:p w14:paraId="3542DFA5" w14:textId="5E56521A"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t>gap methodology does not apply</w:t>
            </w:r>
          </w:p>
          <w:p w14:paraId="3542DFA9" w14:textId="025D2152" w:rsidR="00C90343" w:rsidRDefault="00C90343" w:rsidP="002D7BEE">
            <w:pPr>
              <w:pStyle w:val="iBAAGLevel1Bullets"/>
            </w:pPr>
            <w:r>
              <w:t xml:space="preserve">For Mental Health, Substance-Related and Addictive Disorder Services the allowed amount will be reduced by: </w:t>
            </w:r>
          </w:p>
          <w:p w14:paraId="3542DFAA" w14:textId="77777777" w:rsidR="00C90343" w:rsidRDefault="00C90343" w:rsidP="002D7BEE">
            <w:pPr>
              <w:pStyle w:val="iBAAGLevel2Bullets"/>
            </w:pPr>
            <w:r>
              <w:rPr>
                <w:rStyle w:val="iBAAGStandardTextBoldChar"/>
              </w:rPr>
              <w:lastRenderedPageBreak/>
              <w:t>25%</w:t>
            </w:r>
            <w:r>
              <w:t xml:space="preserve"> for Covered Health Services provided by a psychologist </w:t>
            </w:r>
          </w:p>
          <w:p w14:paraId="3542DFAB" w14:textId="49D3FCAA" w:rsidR="00C90343" w:rsidRDefault="00C90343" w:rsidP="002D7BEE">
            <w:pPr>
              <w:pStyle w:val="iBAAGLevel2Bullets"/>
            </w:pPr>
            <w:r>
              <w:rPr>
                <w:rStyle w:val="iBAAGStandardTextBoldChar"/>
              </w:rPr>
              <w:t>35%</w:t>
            </w:r>
            <w:r>
              <w:t xml:space="preserve"> for Covered Health Services provided by a masters level counselor.</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B0" w14:textId="77777777" w:rsidR="00C90343" w:rsidRDefault="00C90343" w:rsidP="002D7BEE">
            <w:pPr>
              <w:pStyle w:val="iBAAGStandardTextBold"/>
            </w:pPr>
            <w:r>
              <w:t xml:space="preserve">Non-Emergent </w:t>
            </w:r>
          </w:p>
          <w:p w14:paraId="3542DFB1" w14:textId="41E92137" w:rsidR="00C90343" w:rsidRDefault="00AF63AC" w:rsidP="002D7BEE">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0D268ACE"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5" w14:textId="41901133" w:rsidR="00C90343" w:rsidRDefault="00C90343" w:rsidP="002D7BEE">
            <w:pPr>
              <w:rPr>
                <w:rStyle w:val="InstructionalTextChar"/>
                <w:b w:val="0"/>
              </w:rPr>
            </w:pPr>
          </w:p>
          <w:p w14:paraId="3542DFC7" w14:textId="77777777" w:rsidR="00C90343" w:rsidRDefault="00C90343" w:rsidP="002D7BEE"/>
          <w:p w14:paraId="3542DFC8" w14:textId="4B00A5BB" w:rsidR="00C90343" w:rsidRDefault="00C90343" w:rsidP="002D7BEE">
            <w:r>
              <w:rPr>
                <w:rStyle w:val="iBAAGStandardTextChar"/>
              </w:rPr>
              <w:t>No. Facility SSP discounts &amp; Fee negotiations only</w:t>
            </w:r>
            <w:r>
              <w:t xml:space="preserve"> </w:t>
            </w:r>
          </w:p>
          <w:p w14:paraId="3542DFC9" w14:textId="0EB47C2F"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6" w:name="Flexible_Spending_Account"/>
            <w:r>
              <w:t>Flexible Spending Account</w:t>
            </w:r>
            <w:bookmarkEnd w:id="26"/>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7" w:name="Flexible_Spending_Account_FSA"/>
            <w:r>
              <w:t>Flexible Spending Account (FSA)</w:t>
            </w:r>
            <w:bookmarkEnd w:id="27"/>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E011" w14:textId="0E5D0269" w:rsidR="00C90343" w:rsidRPr="00C926BD" w:rsidRDefault="00AF63AC" w:rsidP="002D7BEE">
            <w:r w:rsidRPr="00AF63AC">
              <w:rPr>
                <w:rFonts w:eastAsia="Times New Roman" w:cs="Arial"/>
                <w:color w:val="000000"/>
              </w:rPr>
              <w:t>No coverage is available with UnitedHealthcare.</w:t>
            </w:r>
          </w:p>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8" w:name="Healthcare_Spending_Card"/>
            <w:r>
              <w:t>Health Care Spending Card</w:t>
            </w:r>
            <w:bookmarkEnd w:id="28"/>
          </w:p>
          <w:p w14:paraId="3542E016" w14:textId="77777777" w:rsidR="00C90343" w:rsidRPr="009B6712" w:rsidRDefault="00C90343" w:rsidP="002D7BEE">
            <w:pPr>
              <w:pStyle w:val="iBAAGSituationBoxName"/>
            </w:pPr>
          </w:p>
        </w:tc>
        <w:tc>
          <w:tcPr>
            <w:tcW w:w="9990" w:type="dxa"/>
            <w:shd w:val="clear" w:color="auto" w:fill="FFFFFF" w:themeFill="background1"/>
          </w:tcPr>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EB44AA">
        <w:tc>
          <w:tcPr>
            <w:tcW w:w="13507" w:type="dxa"/>
            <w:gridSpan w:val="4"/>
            <w:shd w:val="clear" w:color="auto" w:fill="DAEEF3"/>
          </w:tcPr>
          <w:p w14:paraId="3542E030" w14:textId="77777777" w:rsidR="00C90343" w:rsidRPr="0035248E" w:rsidRDefault="00C90343" w:rsidP="002D7BEE">
            <w:pPr>
              <w:pStyle w:val="iBAAGMajorSectionHeader"/>
            </w:pPr>
            <w:bookmarkStart w:id="29" w:name="Hospital_Services"/>
            <w:r>
              <w:t>Hospital Services</w:t>
            </w:r>
            <w:bookmarkEnd w:id="29"/>
          </w:p>
        </w:tc>
      </w:tr>
      <w:tr w:rsidR="00C90343" w:rsidRPr="005D68ED" w14:paraId="3542E038"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EB44AA">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30" w:name="Accessing_Benefits"/>
            <w:r>
              <w:t>Accessing Benefits</w:t>
            </w:r>
            <w:bookmarkEnd w:id="30"/>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3542E03C" w14:textId="77777777" w:rsidR="00C90343" w:rsidRPr="005D68ED" w:rsidRDefault="00C90343" w:rsidP="002D7BEE">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r w:rsidR="00C90343" w:rsidRPr="00095FC8" w14:paraId="3542E046" w14:textId="77777777" w:rsidTr="00EB44AA">
        <w:tblPrEx>
          <w:shd w:val="clear" w:color="auto" w:fill="auto"/>
        </w:tblPrEx>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t>About Your Benefits</w:t>
            </w:r>
          </w:p>
        </w:tc>
      </w:tr>
      <w:tr w:rsidR="00C90343" w:rsidRPr="00095FC8" w14:paraId="3542E058" w14:textId="77777777" w:rsidTr="00EB44AA">
        <w:tblPrEx>
          <w:shd w:val="clear" w:color="auto" w:fill="auto"/>
        </w:tblPrEx>
        <w:tc>
          <w:tcPr>
            <w:tcW w:w="3517" w:type="dxa"/>
            <w:shd w:val="clear" w:color="auto" w:fill="FFFFFF" w:themeFill="background1"/>
          </w:tcPr>
          <w:p w14:paraId="3542E047" w14:textId="77777777" w:rsidR="00C90343" w:rsidRDefault="00C90343" w:rsidP="002D7BEE">
            <w:pPr>
              <w:pStyle w:val="iBAAGSituationBoxName"/>
            </w:pPr>
            <w:bookmarkStart w:id="31" w:name="Prior_Authorization"/>
            <w:r>
              <w:t>Prior Authorization</w:t>
            </w:r>
            <w:bookmarkEnd w:id="31"/>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 xml:space="preserve">Getting </w:t>
            </w:r>
            <w:r w:rsidRPr="00095FC8">
              <w:rPr>
                <w:rStyle w:val="iBAAGStandardTextChar"/>
              </w:rPr>
              <w:lastRenderedPageBreak/>
              <w:t>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lastRenderedPageBreak/>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lastRenderedPageBreak/>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EB44AA">
        <w:tblPrEx>
          <w:shd w:val="clear" w:color="auto" w:fill="auto"/>
        </w:tblPrEx>
        <w:tc>
          <w:tcPr>
            <w:tcW w:w="3517" w:type="dxa"/>
            <w:shd w:val="clear" w:color="auto" w:fill="FFFFFF" w:themeFill="background1"/>
          </w:tcPr>
          <w:p w14:paraId="3542E060" w14:textId="77777777" w:rsidR="00C90343" w:rsidRDefault="00C90343" w:rsidP="002D7BEE">
            <w:pPr>
              <w:pStyle w:val="iBAAGSituationBoxName"/>
            </w:pPr>
            <w:bookmarkStart w:id="32" w:name="Ambulance_Services_Emergency"/>
            <w:r>
              <w:t>Ambulance Services (Emergency)</w:t>
            </w:r>
            <w:bookmarkEnd w:id="32"/>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Transportation by a 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t>Ground Ambulance</w:t>
            </w:r>
          </w:p>
          <w:p w14:paraId="3542E06B" w14:textId="79A9E8A1" w:rsidR="00C90343" w:rsidRDefault="00AF63AC" w:rsidP="002D7BEE">
            <w:r>
              <w:rPr>
                <w:rStyle w:val="iBAAGStandardTextBoldChar"/>
              </w:rPr>
              <w:t>20%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t>No</w:t>
            </w:r>
          </w:p>
          <w:p w14:paraId="3542E06F" w14:textId="77777777" w:rsidR="00C90343" w:rsidRDefault="00C90343" w:rsidP="002D7BEE"/>
          <w:p w14:paraId="3542E070" w14:textId="77777777" w:rsidR="00C90343" w:rsidRDefault="00C90343" w:rsidP="002D7BEE"/>
          <w:p w14:paraId="3542E071" w14:textId="064E5B6F" w:rsidR="00C90343" w:rsidRDefault="00C90343" w:rsidP="002D7BEE">
            <w:pPr>
              <w:pStyle w:val="iBAAGStandardTextBold"/>
            </w:pPr>
            <w:r>
              <w:t>Air</w:t>
            </w:r>
            <w:r w:rsidR="00031DD6">
              <w:t xml:space="preserve"> </w:t>
            </w:r>
            <w:r w:rsidR="00031DD6" w:rsidRPr="007E0B92">
              <w:rPr>
                <w:rStyle w:val="MandateTextBoldChar"/>
                <w:b/>
                <w:color w:val="auto"/>
              </w:rPr>
              <w:t>or Water</w:t>
            </w:r>
            <w:r w:rsidR="00031DD6" w:rsidRPr="00CB1311">
              <w:t xml:space="preserve"> </w:t>
            </w:r>
            <w:r>
              <w:t>Ambulance</w:t>
            </w:r>
          </w:p>
          <w:p w14:paraId="3542E072" w14:textId="071656DE" w:rsidR="00C90343" w:rsidRDefault="00AF63AC" w:rsidP="002D7BEE">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t>Ground Ambulance</w:t>
            </w:r>
          </w:p>
          <w:p w14:paraId="3542E078" w14:textId="7F0F3632" w:rsidR="00C90343" w:rsidRDefault="00AF63AC"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Is prior authorization 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5E1D4B2B" w:rsidR="00C90343" w:rsidRDefault="00C90343" w:rsidP="002D7BEE">
            <w:pPr>
              <w:pStyle w:val="iBAAGStandardTextBold"/>
            </w:pPr>
            <w:r>
              <w:t xml:space="preserve">Air </w:t>
            </w:r>
            <w:r w:rsidR="00031DD6" w:rsidRPr="007E0B92">
              <w:rPr>
                <w:rStyle w:val="MandateTextBoldChar"/>
                <w:b/>
                <w:color w:val="auto"/>
              </w:rPr>
              <w:t>or Water</w:t>
            </w:r>
            <w:r w:rsidR="00031DD6" w:rsidRPr="007E0B92">
              <w:rPr>
                <w:rStyle w:val="MandateTextBoldChar"/>
                <w:color w:val="auto"/>
              </w:rPr>
              <w:t xml:space="preserve"> </w:t>
            </w:r>
            <w:r>
              <w:t>Ambulance</w:t>
            </w:r>
          </w:p>
          <w:p w14:paraId="3542E07F" w14:textId="059F1B2C" w:rsidR="00C90343" w:rsidRDefault="00AF63AC"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lastRenderedPageBreak/>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lastRenderedPageBreak/>
              <w:t>None</w:t>
            </w:r>
          </w:p>
        </w:tc>
      </w:tr>
      <w:tr w:rsidR="00C90343" w:rsidRPr="00BA79B2" w14:paraId="3542E08C"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EB44AA">
        <w:tblPrEx>
          <w:shd w:val="clear" w:color="auto" w:fill="auto"/>
        </w:tblPrEx>
        <w:tc>
          <w:tcPr>
            <w:tcW w:w="3517" w:type="dxa"/>
            <w:shd w:val="clear" w:color="auto" w:fill="FFFFFF" w:themeFill="background1"/>
          </w:tcPr>
          <w:p w14:paraId="3542E08D" w14:textId="77777777" w:rsidR="00C90343" w:rsidRDefault="00C90343" w:rsidP="002D7BEE">
            <w:pPr>
              <w:pStyle w:val="iBAAGSituationBoxName"/>
            </w:pPr>
            <w:bookmarkStart w:id="33" w:name="Ambulance_Services_NonEmergency"/>
            <w:r>
              <w:t xml:space="preserve">Ambulance Services  </w:t>
            </w:r>
          </w:p>
          <w:p w14:paraId="3542E08E" w14:textId="77777777" w:rsidR="00C90343" w:rsidRDefault="00C90343" w:rsidP="002D7BEE">
            <w:pPr>
              <w:pStyle w:val="iBAAGSituationBoxName"/>
            </w:pPr>
            <w:r>
              <w:t>(Non-Emergency)</w:t>
            </w:r>
            <w:bookmarkEnd w:id="33"/>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t>To a hospital that provides a higher level of care that was not available at the original 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lastRenderedPageBreak/>
              <w:t>Ground Ambulance</w:t>
            </w:r>
          </w:p>
          <w:p w14:paraId="3542E09A" w14:textId="43E215F7" w:rsidR="00C90343" w:rsidRDefault="00AF63AC" w:rsidP="002D7BEE">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lastRenderedPageBreak/>
              <w:t>Air Ambulance</w:t>
            </w:r>
          </w:p>
          <w:p w14:paraId="3542E0AA" w14:textId="53717A4C" w:rsidR="00C90343" w:rsidRDefault="00AF63AC" w:rsidP="002D7BEE">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lastRenderedPageBreak/>
              <w:t>Ground Ambulance</w:t>
            </w:r>
          </w:p>
          <w:p w14:paraId="3542E0B9" w14:textId="70D87480" w:rsidR="00C90343" w:rsidRDefault="00C90343" w:rsidP="002D7BEE"/>
          <w:p w14:paraId="3542E0BA" w14:textId="77777777" w:rsidR="00C90343" w:rsidRDefault="00C90343" w:rsidP="002D7BEE">
            <w:pPr>
              <w:pStyle w:val="iBAAGStandardText"/>
            </w:pPr>
          </w:p>
          <w:p w14:paraId="3542E0BB" w14:textId="6D4963C4" w:rsidR="00C90343" w:rsidRDefault="00AF63AC" w:rsidP="002D7BEE">
            <w:r>
              <w:rPr>
                <w:rStyle w:val="iBAAGStandardTextBoldChar"/>
              </w:rPr>
              <w:t>50%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B" w14:textId="1D7E72FC" w:rsidR="00C90343" w:rsidRDefault="00C90343" w:rsidP="002D7BEE"/>
          <w:p w14:paraId="3542E0CC" w14:textId="77777777" w:rsidR="00C90343" w:rsidRDefault="00C90343" w:rsidP="002D7BEE">
            <w:pPr>
              <w:pStyle w:val="iBAAGStandardText"/>
            </w:pPr>
          </w:p>
          <w:p w14:paraId="3542E0CD" w14:textId="693115EE" w:rsidR="00C90343" w:rsidRDefault="00AF63AC" w:rsidP="002D7BEE">
            <w:r>
              <w:rPr>
                <w:rStyle w:val="iBAAGStandardTextBoldChar"/>
              </w:rPr>
              <w:t>50%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lastRenderedPageBreak/>
              <w:t>None</w:t>
            </w:r>
          </w:p>
        </w:tc>
      </w:tr>
      <w:tr w:rsidR="009E76DF" w:rsidRPr="00F81309" w14:paraId="3542E0DE" w14:textId="77777777" w:rsidTr="00EB44AA">
        <w:tblPrEx>
          <w:shd w:val="clear" w:color="auto" w:fill="auto"/>
        </w:tblPrEx>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t>About Your Benefits</w:t>
            </w:r>
          </w:p>
        </w:tc>
      </w:tr>
      <w:tr w:rsidR="009E76DF" w:rsidRPr="00F81309" w14:paraId="3542E0F3" w14:textId="77777777" w:rsidTr="00EB44AA">
        <w:tblPrEx>
          <w:shd w:val="clear" w:color="auto" w:fill="auto"/>
        </w:tblPrEx>
        <w:tc>
          <w:tcPr>
            <w:tcW w:w="3517" w:type="dxa"/>
            <w:shd w:val="clear" w:color="auto" w:fill="FFFFFF" w:themeFill="background1"/>
          </w:tcPr>
          <w:p w14:paraId="3542E0DF" w14:textId="77777777" w:rsidR="009E76DF" w:rsidRPr="00F81309" w:rsidRDefault="009E76DF" w:rsidP="002D7BEE">
            <w:pPr>
              <w:pStyle w:val="iBAAGSituationBoxName"/>
            </w:pPr>
            <w:bookmarkStart w:id="34" w:name="Bariatric_Resource_Services_BRS"/>
            <w:r w:rsidRPr="00F81309">
              <w:t xml:space="preserve">Bariatric Resource </w:t>
            </w:r>
            <w:r w:rsidRPr="00F81309">
              <w:lastRenderedPageBreak/>
              <w:t>Services (BRS)</w:t>
            </w:r>
            <w:bookmarkEnd w:id="34"/>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F1" w14:textId="77777777" w:rsidR="009E76DF" w:rsidRDefault="009E76DF" w:rsidP="002D7BEE">
            <w:pPr>
              <w:pStyle w:val="iBAAGStandardText"/>
            </w:pPr>
            <w:r>
              <w:lastRenderedPageBreak/>
              <w:t>Not Applicable</w:t>
            </w:r>
          </w:p>
          <w:p w14:paraId="3542E0F2" w14:textId="77777777" w:rsidR="009E76DF" w:rsidRPr="00F81309" w:rsidRDefault="009E76DF" w:rsidP="002D7BEE">
            <w:pPr>
              <w:pStyle w:val="iBAAGStandardText"/>
            </w:pPr>
          </w:p>
        </w:tc>
      </w:tr>
      <w:tr w:rsidR="009E76DF" w:rsidRPr="005033B5" w14:paraId="3542E0FA"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EB44AA">
        <w:tblPrEx>
          <w:shd w:val="clear" w:color="auto" w:fill="auto"/>
        </w:tblPrEx>
        <w:tc>
          <w:tcPr>
            <w:tcW w:w="3517" w:type="dxa"/>
            <w:shd w:val="clear" w:color="auto" w:fill="FFFFFF" w:themeFill="background1"/>
          </w:tcPr>
          <w:p w14:paraId="3542E0FB" w14:textId="77777777" w:rsidR="009E76DF" w:rsidRDefault="009E76DF" w:rsidP="002D7BEE">
            <w:pPr>
              <w:pStyle w:val="iBAAGSituationBoxName"/>
            </w:pPr>
            <w:bookmarkStart w:id="35" w:name="Bariatric_Weight_Loss_Surgery"/>
            <w:r>
              <w:t>Bariatric Weight Loss Surgery</w:t>
            </w:r>
          </w:p>
          <w:bookmarkEnd w:id="35"/>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3542E102" w14:textId="77777777" w:rsidR="009E76DF" w:rsidRDefault="009E76DF" w:rsidP="002D7BEE">
            <w:pPr>
              <w:pStyle w:val="iBAAGStandardText"/>
            </w:pPr>
            <w:r>
              <w:t>Network benefits are not covered.</w:t>
            </w:r>
          </w:p>
          <w:p w14:paraId="3542E103" w14:textId="77777777" w:rsidR="009E76DF" w:rsidRDefault="009E76DF" w:rsidP="002D7BEE"/>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3542E108" w14:textId="77777777" w:rsidR="009E76DF" w:rsidRDefault="009E76DF" w:rsidP="002D7BEE">
            <w:pPr>
              <w:pStyle w:val="iBAAGStandardText"/>
            </w:pPr>
            <w:r>
              <w:t>No coverage for the surgical treatment of obesity.</w:t>
            </w:r>
          </w:p>
          <w:p w14:paraId="3542E109" w14:textId="77777777" w:rsidR="009E76DF" w:rsidRDefault="009E76DF" w:rsidP="002D7BEE"/>
          <w:p w14:paraId="3542E10A" w14:textId="77777777" w:rsidR="009E76DF" w:rsidRDefault="009E76DF" w:rsidP="002D7BEE"/>
          <w:p w14:paraId="3542E10B" w14:textId="77777777" w:rsidR="009E76DF" w:rsidRPr="005033B5" w:rsidRDefault="009E76DF" w:rsidP="002D7BEE">
            <w:r>
              <w:tab/>
            </w:r>
          </w:p>
        </w:tc>
      </w:tr>
      <w:tr w:rsidR="009E76DF" w:rsidRPr="00A841EF" w14:paraId="3542E113"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EB44AA">
        <w:tblPrEx>
          <w:shd w:val="clear" w:color="auto" w:fill="auto"/>
        </w:tblPrEx>
        <w:tc>
          <w:tcPr>
            <w:tcW w:w="3517" w:type="dxa"/>
            <w:shd w:val="clear" w:color="auto" w:fill="FFFFFF" w:themeFill="background1"/>
          </w:tcPr>
          <w:p w14:paraId="3542E114" w14:textId="77777777" w:rsidR="009E76DF" w:rsidRDefault="009E76DF" w:rsidP="002D7BEE">
            <w:pPr>
              <w:pStyle w:val="iBAAGSituationBoxName"/>
            </w:pPr>
            <w:bookmarkStart w:id="36" w:name="Emergency_Health_Services_Outpatient"/>
            <w:r>
              <w:t>Emergency Health Services – Outpatient</w:t>
            </w:r>
            <w:bookmarkEnd w:id="36"/>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4" w14:textId="6109D9E0" w:rsidR="009E76DF" w:rsidRDefault="009E76DF" w:rsidP="002D7BEE">
            <w:r w:rsidRPr="00A841EF">
              <w:rPr>
                <w:rStyle w:val="iBAAGStandardTextBoldChar"/>
              </w:rPr>
              <w:lastRenderedPageBreak/>
              <w:t>$</w:t>
            </w:r>
            <w:r w:rsidR="00EB44AA" w:rsidRPr="007E0B92">
              <w:rPr>
                <w:rStyle w:val="InstructionalTextChar"/>
                <w:color w:val="auto"/>
              </w:rPr>
              <w:t>3</w:t>
            </w:r>
            <w:r>
              <w:rPr>
                <w:rStyle w:val="iBAAGStandardTextBoldChar"/>
              </w:rPr>
              <w:t>00</w:t>
            </w:r>
            <w:r>
              <w:t xml:space="preserve"> </w:t>
            </w:r>
            <w:r w:rsidRPr="00A841EF">
              <w:rPr>
                <w:rStyle w:val="iBAAGStandardTextChar"/>
              </w:rPr>
              <w:t>co-pay per visit.</w:t>
            </w:r>
          </w:p>
          <w:p w14:paraId="29C54C84" w14:textId="51F8581E" w:rsidR="00EB44AA" w:rsidRDefault="009E76DF" w:rsidP="002D7BEE">
            <w:pPr>
              <w:rPr>
                <w:rStyle w:val="iBAAGStandardTextChar"/>
              </w:rPr>
            </w:pPr>
            <w:r w:rsidRPr="00A841EF">
              <w:rPr>
                <w:rStyle w:val="iBAAGStandardTextChar"/>
              </w:rPr>
              <w:t>The annual deductible does not apply.</w:t>
            </w:r>
          </w:p>
          <w:p w14:paraId="3542E125" w14:textId="3F594666" w:rsidR="009E76DF" w:rsidRDefault="009E76DF" w:rsidP="002D7BEE"/>
          <w:p w14:paraId="3542E126" w14:textId="5EEE862D" w:rsidR="009E76DF" w:rsidRDefault="009E76DF" w:rsidP="002D7BEE">
            <w:r w:rsidRPr="00B7025B">
              <w:rPr>
                <w:rStyle w:val="iBAAGStandardTextItalicsChar"/>
              </w:rPr>
              <w:lastRenderedPageBreak/>
              <w:t>There is no emergency room co-pay if you are admitted to a hospital directly from the emergency room.</w:t>
            </w:r>
            <w:r>
              <w:t xml:space="preserve"> </w:t>
            </w:r>
          </w:p>
          <w:p w14:paraId="3542E127" w14:textId="7D3CEDF1" w:rsidR="009E76DF" w:rsidRDefault="009E76DF" w:rsidP="002D7BEE"/>
          <w:p w14:paraId="3542E128" w14:textId="77777777" w:rsidR="009E76DF" w:rsidRDefault="009E76DF" w:rsidP="002D7BEE">
            <w:pPr>
              <w:pStyle w:val="iBAAGStandardTextBold"/>
            </w:pPr>
            <w:r>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05160BF9" w14:textId="77777777" w:rsidR="00EB44AA" w:rsidRDefault="00EB44AA" w:rsidP="00EB44AA">
            <w:r w:rsidRPr="00A841EF">
              <w:rPr>
                <w:rStyle w:val="iBAAGStandardTextBoldChar"/>
              </w:rPr>
              <w:lastRenderedPageBreak/>
              <w:t>$</w:t>
            </w:r>
            <w:r w:rsidRPr="007E0B92">
              <w:rPr>
                <w:rStyle w:val="InstructionalTextChar"/>
                <w:color w:val="auto"/>
              </w:rPr>
              <w:t>3</w:t>
            </w:r>
            <w:r>
              <w:rPr>
                <w:rStyle w:val="iBAAGStandardTextBoldChar"/>
              </w:rPr>
              <w:t>00</w:t>
            </w:r>
            <w:r>
              <w:t xml:space="preserve"> </w:t>
            </w:r>
            <w:r w:rsidRPr="00A841EF">
              <w:rPr>
                <w:rStyle w:val="iBAAGStandardTextChar"/>
              </w:rPr>
              <w:t>co-pay per visit.</w:t>
            </w:r>
          </w:p>
          <w:p w14:paraId="39D6051B" w14:textId="77777777" w:rsidR="00EB44AA" w:rsidRDefault="00EB44AA" w:rsidP="00EB44AA">
            <w:pPr>
              <w:rPr>
                <w:rStyle w:val="iBAAGStandardTextChar"/>
              </w:rPr>
            </w:pPr>
            <w:r w:rsidRPr="00A841EF">
              <w:rPr>
                <w:rStyle w:val="iBAAGStandardTextChar"/>
              </w:rPr>
              <w:t>The annual deductible does not apply.</w:t>
            </w:r>
          </w:p>
          <w:p w14:paraId="628EB8BE" w14:textId="77777777" w:rsidR="00EB44AA" w:rsidRDefault="00EB44AA" w:rsidP="002D7BEE">
            <w:pPr>
              <w:rPr>
                <w:rStyle w:val="iBAAGStandardTextItalicsChar"/>
              </w:rPr>
            </w:pPr>
          </w:p>
          <w:p w14:paraId="3542E130" w14:textId="4D0347B7" w:rsidR="009E76DF" w:rsidRDefault="009E76DF" w:rsidP="002D7BEE">
            <w:r w:rsidRPr="00B7025B">
              <w:rPr>
                <w:rStyle w:val="iBAAGStandardTextItalicsChar"/>
              </w:rPr>
              <w:lastRenderedPageBreak/>
              <w:t>There is no emergency room co-pay if you are admitted to a hospital directly from the emergency room.</w:t>
            </w:r>
            <w:r>
              <w:t xml:space="preserve"> </w:t>
            </w:r>
          </w:p>
          <w:p w14:paraId="3542E131" w14:textId="1AB4137F"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lastRenderedPageBreak/>
              <w:t>None</w:t>
            </w:r>
          </w:p>
          <w:p w14:paraId="3542E136" w14:textId="77777777" w:rsidR="009E76DF" w:rsidRPr="00A841EF" w:rsidRDefault="009E76DF" w:rsidP="002D7BEE"/>
        </w:tc>
      </w:tr>
      <w:tr w:rsidR="009E76DF" w:rsidRPr="003F3B5E" w14:paraId="3542E13E"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t>Limits &amp; Exceptions</w:t>
            </w:r>
          </w:p>
        </w:tc>
      </w:tr>
      <w:tr w:rsidR="009E76DF" w:rsidRPr="003F3B5E" w14:paraId="3542E16A" w14:textId="77777777" w:rsidTr="00EB44AA">
        <w:tblPrEx>
          <w:shd w:val="clear" w:color="auto" w:fill="auto"/>
        </w:tblPrEx>
        <w:tc>
          <w:tcPr>
            <w:tcW w:w="3517" w:type="dxa"/>
            <w:shd w:val="clear" w:color="auto" w:fill="FFFFFF" w:themeFill="background1"/>
          </w:tcPr>
          <w:p w14:paraId="3542E13F" w14:textId="77777777" w:rsidR="009E76DF" w:rsidRPr="002B4D8E" w:rsidRDefault="009E76DF" w:rsidP="002D7BEE">
            <w:pPr>
              <w:pStyle w:val="iBAAGSituationBoxName"/>
            </w:pPr>
            <w:bookmarkStart w:id="37" w:name="Hospital_Inpatient_Stay"/>
            <w:r w:rsidRPr="002B4D8E">
              <w:t>Hospital - Inpatient Stay</w:t>
            </w:r>
            <w:bookmarkEnd w:id="37"/>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lastRenderedPageBreak/>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69C01542" w:rsidR="009E76DF" w:rsidRPr="002B4D8E" w:rsidRDefault="00AF63AC" w:rsidP="002D7BEE">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3EAA65E8" w:rsidR="009E76DF" w:rsidRPr="004E029D" w:rsidRDefault="009E76DF" w:rsidP="002D7BEE"/>
          <w:p w14:paraId="3542E14F" w14:textId="77777777" w:rsidR="009E76DF" w:rsidRPr="004E029D" w:rsidRDefault="009E76DF" w:rsidP="002D7BEE"/>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711C0F3E" w:rsidR="009E76DF" w:rsidRPr="002B4D8E" w:rsidRDefault="00AF63AC" w:rsidP="002D7BEE">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w:t>
            </w:r>
            <w:r w:rsidRPr="002B4D8E">
              <w:lastRenderedPageBreak/>
              <w:t>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3542E167" w14:textId="5C81A05A" w:rsidR="009E76DF" w:rsidRPr="002B4D8E" w:rsidRDefault="00AF63AC" w:rsidP="002D7BEE">
            <w:r>
              <w:rPr>
                <w:rStyle w:val="iBAAGStandardTextBoldChar"/>
              </w:rPr>
              <w:t>50%</w:t>
            </w:r>
            <w:r w:rsidR="009E76DF" w:rsidRPr="002B4D8E">
              <w:t xml:space="preserve"> co-insurance</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lastRenderedPageBreak/>
              <w:t>None</w:t>
            </w:r>
          </w:p>
        </w:tc>
      </w:tr>
      <w:tr w:rsidR="009E76DF" w:rsidRPr="003F3B5E" w14:paraId="3542E171"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EB44AA">
        <w:tblPrEx>
          <w:shd w:val="clear" w:color="auto" w:fill="auto"/>
        </w:tblPrEx>
        <w:tc>
          <w:tcPr>
            <w:tcW w:w="3517" w:type="dxa"/>
            <w:shd w:val="clear" w:color="auto" w:fill="FFFFFF" w:themeFill="background1"/>
          </w:tcPr>
          <w:p w14:paraId="3542E172" w14:textId="77777777" w:rsidR="009E76DF" w:rsidRPr="00F90DFB" w:rsidRDefault="009E76DF" w:rsidP="002D7BEE">
            <w:pPr>
              <w:pStyle w:val="iBAAGSituationBoxName"/>
            </w:pPr>
            <w:bookmarkStart w:id="38" w:name="Lab_XRay_and_Diagnostics_Outpatient"/>
            <w:r w:rsidRPr="00F90DFB">
              <w:t>Minor Lab, X-Ray and Diagnostic - Outpatient</w:t>
            </w:r>
            <w:bookmarkEnd w:id="38"/>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 xml:space="preserve">What are diagnostic </w:t>
            </w:r>
            <w:r w:rsidRPr="00F90DFB">
              <w:rPr>
                <w:rStyle w:val="iBAAGStandardTextBoldChar"/>
              </w:rPr>
              <w:lastRenderedPageBreak/>
              <w:t>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D" w14:textId="2143963F" w:rsidR="009E76DF" w:rsidRPr="00F90DFB" w:rsidRDefault="00AF63AC" w:rsidP="002D7BEE">
            <w:pPr>
              <w:pStyle w:val="iBAAGLevel1Bullets"/>
            </w:pPr>
            <w:r w:rsidRPr="00AF63AC">
              <w:rPr>
                <w:rStyle w:val="InstructionalTextChar"/>
                <w:b w:val="0"/>
                <w:color w:val="000000"/>
              </w:rPr>
              <w:t>Drug</w:t>
            </w:r>
            <w:r w:rsidR="009E76DF">
              <w:t xml:space="preserve"> tests, both presumptive and </w:t>
            </w:r>
            <w:r w:rsidRPr="00AF63AC">
              <w:rPr>
                <w:color w:val="000000"/>
              </w:rPr>
              <w:t>definitive</w:t>
            </w:r>
            <w:r w:rsidR="009E76DF">
              <w:br/>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 xml:space="preserve">benefit </w:t>
            </w:r>
            <w:r w:rsidRPr="00F90DFB">
              <w:rPr>
                <w:rStyle w:val="iBAAGStandardTextChar"/>
              </w:rPr>
              <w:lastRenderedPageBreak/>
              <w:t>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lastRenderedPageBreak/>
              <w:t>Lab Testing</w:t>
            </w:r>
          </w:p>
          <w:p w14:paraId="3542E188" w14:textId="77777777" w:rsidR="009E76DF" w:rsidRPr="00CE0B41" w:rsidRDefault="009E76DF" w:rsidP="002D7BEE">
            <w:pPr>
              <w:pStyle w:val="iBAAGStandardText"/>
            </w:pPr>
          </w:p>
          <w:p w14:paraId="3542E18B" w14:textId="0BC4F045" w:rsidR="009E76DF" w:rsidRDefault="00AF63AC" w:rsidP="002D7BEE">
            <w:pPr>
              <w:pStyle w:val="iBAAGStandardText"/>
            </w:pPr>
            <w:r w:rsidRPr="00AF63AC">
              <w:rPr>
                <w:rStyle w:val="iBAAGStandardTextChar"/>
                <w:b/>
                <w:color w:val="000000"/>
              </w:rPr>
              <w:t>20%</w:t>
            </w:r>
            <w:r w:rsidRPr="00AF63AC">
              <w:rPr>
                <w:rStyle w:val="iBAAGStandardTextChar"/>
                <w:color w:val="000000"/>
              </w:rPr>
              <w:t xml:space="preserve"> co-insurance, after you pay the deductible.</w:t>
            </w:r>
            <w:r w:rsidRPr="00AF63AC">
              <w:rPr>
                <w:rStyle w:val="iBAAGStandardTextChar"/>
                <w:color w:val="000000"/>
              </w:rPr>
              <w:cr/>
            </w:r>
            <w:r w:rsidRPr="00AF63AC">
              <w:rPr>
                <w:rStyle w:val="iBAAGStandardTextChar"/>
                <w:color w:val="000000"/>
              </w:rPr>
              <w:cr/>
            </w: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3542E194" w14:textId="3CC65173" w:rsidR="009E76DF" w:rsidRDefault="00AF63AC" w:rsidP="002D7BEE">
            <w:pPr>
              <w:pStyle w:val="iBAAGStandardText"/>
            </w:pPr>
            <w:r w:rsidRPr="00AF63AC">
              <w:rPr>
                <w:b/>
                <w:color w:val="000000"/>
              </w:rPr>
              <w:t>20%</w:t>
            </w:r>
            <w:r w:rsidRPr="00AF63AC">
              <w:rPr>
                <w:color w:val="000000"/>
              </w:rPr>
              <w:t xml:space="preserve"> co-insurance, after you pay the deductible.</w:t>
            </w:r>
            <w:r w:rsidRPr="00AF63AC">
              <w:rPr>
                <w:color w:val="000000"/>
              </w:rPr>
              <w:cr/>
            </w:r>
            <w:r w:rsidRPr="00AF63AC">
              <w:rPr>
                <w:color w:val="000000"/>
              </w:rPr>
              <w:cr/>
            </w: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lastRenderedPageBreak/>
              <w:t>Lab Testing</w:t>
            </w:r>
          </w:p>
          <w:p w14:paraId="3542E19A" w14:textId="77777777" w:rsidR="009E76DF" w:rsidRDefault="009E76DF" w:rsidP="002D7BEE">
            <w:pPr>
              <w:pStyle w:val="iBAAGStandardText"/>
              <w:rPr>
                <w:rStyle w:val="iBAAGStandardTextBoldChar"/>
              </w:rPr>
            </w:pPr>
          </w:p>
          <w:p w14:paraId="3542E19C" w14:textId="5A9CCED4" w:rsidR="009E76DF" w:rsidRDefault="00AF63AC" w:rsidP="002D7BEE">
            <w:pPr>
              <w:pStyle w:val="iBAAGStandardText"/>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4" w14:textId="6D443AA8" w:rsidR="009E76DF" w:rsidRPr="00F90DFB" w:rsidRDefault="00AF63AC" w:rsidP="002D7BEE">
            <w:pPr>
              <w:pStyle w:val="iBAAGStandardText"/>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1A5" w14:textId="77777777" w:rsidR="009E76DF" w:rsidRPr="00F90DFB" w:rsidRDefault="009E76DF" w:rsidP="002D7BEE">
            <w:pPr>
              <w:pStyle w:val="iBAAGStandardTextBold"/>
            </w:pPr>
            <w:r w:rsidRPr="00F90DFB">
              <w:t>Is prior authorization needed?</w:t>
            </w:r>
          </w:p>
          <w:p w14:paraId="3542E1A7" w14:textId="4764A342" w:rsidR="009E76DF" w:rsidRPr="00F90DFB" w:rsidRDefault="009E76DF" w:rsidP="002D7BEE">
            <w:pPr>
              <w:pStyle w:val="iBAAGStandardText"/>
            </w:pPr>
            <w:r w:rsidRPr="00F90DFB">
              <w:t xml:space="preserve">Yes, for </w:t>
            </w:r>
            <w:r>
              <w:t>genetic testing,</w:t>
            </w:r>
            <w:r w:rsidRPr="00F90DFB">
              <w:t xml:space="preserve"> sleep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lastRenderedPageBreak/>
              <w:t xml:space="preserve">If you don’t get prior authorization, you pay: </w:t>
            </w:r>
          </w:p>
          <w:p w14:paraId="3542E1B0" w14:textId="7AD7E467" w:rsidR="009E76DF" w:rsidRPr="00F90DFB" w:rsidRDefault="00AF63AC" w:rsidP="002D7BEE">
            <w:r>
              <w:rPr>
                <w:rStyle w:val="iBAAGStandardTextBoldChar"/>
              </w:rPr>
              <w:t>50%</w:t>
            </w:r>
            <w:r w:rsidR="009E76DF" w:rsidRPr="00F90DFB">
              <w:t xml:space="preserve"> </w:t>
            </w:r>
            <w:r w:rsidR="009E76DF" w:rsidRPr="002111C9">
              <w:rPr>
                <w:rStyle w:val="iBAAGStandardTextChar"/>
              </w:rPr>
              <w:t>co-insurance</w:t>
            </w:r>
          </w:p>
          <w:p w14:paraId="3542E1B1" w14:textId="77777777" w:rsidR="009E76DF" w:rsidRPr="00F90DFB" w:rsidRDefault="009E76DF" w:rsidP="002D7BEE"/>
        </w:tc>
        <w:tc>
          <w:tcPr>
            <w:tcW w:w="3330" w:type="dxa"/>
            <w:shd w:val="clear" w:color="auto" w:fill="FFFFFF" w:themeFill="background1"/>
          </w:tcPr>
          <w:p w14:paraId="3542E1B6" w14:textId="77777777" w:rsidR="009E76DF" w:rsidRDefault="009E76DF" w:rsidP="002D7BEE">
            <w:pPr>
              <w:pStyle w:val="iBAAGStandardText"/>
            </w:pPr>
          </w:p>
          <w:p w14:paraId="3542E1B7" w14:textId="77777777" w:rsidR="009E76DF" w:rsidRPr="00F90DFB" w:rsidRDefault="009E76DF" w:rsidP="002D7BEE">
            <w:pPr>
              <w:pStyle w:val="iBAAGStandardText"/>
            </w:pPr>
            <w:r w:rsidRPr="00F90DFB">
              <w:t xml:space="preserve">If the service is provided in a doctor’s office, additional co-pays, deductible </w:t>
            </w:r>
            <w:r>
              <w:t>or</w:t>
            </w:r>
            <w:r w:rsidRPr="00F90DFB">
              <w:t xml:space="preserve"> co-</w:t>
            </w:r>
            <w:r w:rsidRPr="00F90DFB">
              <w:lastRenderedPageBreak/>
              <w:t xml:space="preserve">insurance may apply.  </w:t>
            </w:r>
          </w:p>
        </w:tc>
      </w:tr>
      <w:tr w:rsidR="009E76DF" w:rsidRPr="003F3B5E" w14:paraId="3542E1BF"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EB44AA">
        <w:tblPrEx>
          <w:shd w:val="clear" w:color="auto" w:fill="auto"/>
        </w:tblPrEx>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t>MRA</w:t>
            </w:r>
          </w:p>
          <w:p w14:paraId="3542E1C7" w14:textId="77777777" w:rsidR="009E76DF" w:rsidRPr="0081748E" w:rsidRDefault="009E76DF" w:rsidP="002D7BEE">
            <w:pPr>
              <w:pStyle w:val="iBAAGLevel1Bullets"/>
            </w:pPr>
            <w:r w:rsidRPr="0081748E">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lastRenderedPageBreak/>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C" w14:textId="14B4EEE1" w:rsidR="009E76DF" w:rsidRPr="0081748E" w:rsidRDefault="00AF63AC" w:rsidP="002D7BEE">
            <w:pPr>
              <w:pStyle w:val="iBAAGStandardTextBold"/>
            </w:pPr>
            <w:r w:rsidRPr="00AF63AC">
              <w:rPr>
                <w:rStyle w:val="iBAAGStandardTextBoldChar"/>
                <w:b/>
                <w:color w:val="000000"/>
              </w:rPr>
              <w:lastRenderedPageBreak/>
              <w:t>20%</w:t>
            </w:r>
            <w:r w:rsidRPr="00AF63AC">
              <w:rPr>
                <w:rStyle w:val="iBAAGStandardTextBoldChar"/>
                <w:color w:val="000000"/>
              </w:rPr>
              <w:t xml:space="preserve"> co-insurance, after you pay the deductible.</w:t>
            </w:r>
            <w:r w:rsidRPr="00AF63AC">
              <w:rPr>
                <w:rStyle w:val="iBAAGStandardTextBoldChar"/>
                <w:color w:val="000000"/>
              </w:rPr>
              <w:cr/>
            </w:r>
            <w:r w:rsidRPr="00AF63AC">
              <w:rPr>
                <w:rStyle w:val="iBAAGStandardTextBoldChar"/>
                <w:color w:val="000000"/>
              </w:rPr>
              <w:cr/>
            </w:r>
            <w:r w:rsidR="009E76DF"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2FAD2C14" w:rsidR="009E76DF" w:rsidRPr="0081748E" w:rsidRDefault="00AF63AC" w:rsidP="002D7BEE">
            <w:bookmarkStart w:id="40" w:name="_DV_C1068"/>
            <w:r>
              <w:rPr>
                <w:rStyle w:val="iBAAGStandardTextBoldChar"/>
              </w:rPr>
              <w:t>50%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40"/>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3542E1ED" w14:textId="2180D5EE" w:rsidR="009E76DF" w:rsidRPr="0081748E" w:rsidRDefault="00AF63AC" w:rsidP="002D7BEE">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14:paraId="3542E1EE" w14:textId="77777777" w:rsidR="009E76DF" w:rsidRPr="0081748E" w:rsidRDefault="009E76DF" w:rsidP="002D7BEE">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3542E1F6"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08" w14:textId="77777777" w:rsidTr="00EB44AA">
        <w:tblPrEx>
          <w:shd w:val="clear" w:color="auto" w:fill="auto"/>
        </w:tblPrEx>
        <w:tc>
          <w:tcPr>
            <w:tcW w:w="3517" w:type="dxa"/>
            <w:shd w:val="clear" w:color="auto" w:fill="FFFFFF" w:themeFill="background1"/>
          </w:tcPr>
          <w:p w14:paraId="3542E1F7" w14:textId="77777777" w:rsidR="009E76DF" w:rsidRPr="00A86B85" w:rsidRDefault="009E76DF" w:rsidP="002D7BEE">
            <w:pPr>
              <w:pStyle w:val="iBAAGSituationBoxName"/>
            </w:pPr>
            <w:bookmarkStart w:id="41" w:name="Physician_Fees_for_Surgical_and_Medical"/>
            <w:r w:rsidRPr="00A86B85">
              <w:t>Physician Fees for Surgical and Medical Services</w:t>
            </w:r>
            <w:bookmarkEnd w:id="41"/>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6"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669BDD0E" w:rsidR="009E76DF" w:rsidRDefault="00AF63AC" w:rsidP="002D7BEE">
            <w:pPr>
              <w:pStyle w:val="iBAAGStandardText"/>
            </w:pPr>
            <w:r>
              <w:rPr>
                <w:rStyle w:val="iBAAGStandardTextBoldChar"/>
              </w:rPr>
              <w:lastRenderedPageBreak/>
              <w:t>20%</w:t>
            </w:r>
            <w:r w:rsidR="009E76DF">
              <w:t xml:space="preserve"> co-insurance, after 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047C5AE0" w:rsidR="009E76DF" w:rsidRDefault="00AF63AC" w:rsidP="002D7BEE">
            <w:pPr>
              <w:pStyle w:val="iBAAGStandardText"/>
            </w:pPr>
            <w:r>
              <w:rPr>
                <w:rStyle w:val="iBAAGStandardTextBoldChar"/>
              </w:rPr>
              <w:t>50%</w:t>
            </w:r>
            <w:r w:rsidR="009E76DF">
              <w:t xml:space="preserve"> co-insurance, after 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t>None</w:t>
            </w:r>
          </w:p>
        </w:tc>
      </w:tr>
      <w:tr w:rsidR="009E76DF" w:rsidRPr="003F3B5E" w14:paraId="3542E20F"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EB44AA">
        <w:tblPrEx>
          <w:shd w:val="clear" w:color="auto" w:fill="auto"/>
        </w:tblPrEx>
        <w:tc>
          <w:tcPr>
            <w:tcW w:w="3517" w:type="dxa"/>
            <w:shd w:val="clear" w:color="auto" w:fill="FFFFFF" w:themeFill="background1"/>
          </w:tcPr>
          <w:p w14:paraId="3542E210" w14:textId="77777777" w:rsidR="009E76DF" w:rsidRPr="00630643" w:rsidRDefault="009E76DF" w:rsidP="002D7BEE">
            <w:pPr>
              <w:pStyle w:val="iBAAGSituationBoxName"/>
            </w:pPr>
            <w:bookmarkStart w:id="42" w:name="Scopic_Procedures_Outpatient_Diagnosti"/>
            <w:r w:rsidRPr="00630643">
              <w:t>Scopic Procedures - Outpatient Diagnostic and Therapeutic</w:t>
            </w:r>
            <w:bookmarkEnd w:id="42"/>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t>Some examples of diagnostic/therapeutic 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 xml:space="preserve">Physician services for anesthesiologists, </w:t>
            </w:r>
            <w:r w:rsidRPr="00630643">
              <w:lastRenderedPageBreak/>
              <w:t>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31B6EF5C" w:rsidR="009E76DF" w:rsidRPr="00630643" w:rsidRDefault="00AF63AC" w:rsidP="002D7BEE">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520967CD" w:rsidR="009E76DF" w:rsidRPr="00630643" w:rsidRDefault="00AF63AC" w:rsidP="002D7BEE">
            <w:r>
              <w:rPr>
                <w:rStyle w:val="iBAAGStandardTextBoldChar"/>
              </w:rPr>
              <w:t>50%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t xml:space="preserve">If the service is provided in a doctor’s office, additional co-pays, deductible or co-insurance may apply.  </w:t>
            </w:r>
          </w:p>
        </w:tc>
      </w:tr>
      <w:tr w:rsidR="009E76DF" w:rsidRPr="003F3B5E" w14:paraId="3542E240"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EB44AA">
        <w:tblPrEx>
          <w:shd w:val="clear" w:color="auto" w:fill="auto"/>
        </w:tblPrEx>
        <w:tc>
          <w:tcPr>
            <w:tcW w:w="3517" w:type="dxa"/>
            <w:shd w:val="clear" w:color="auto" w:fill="FFFFFF" w:themeFill="background1"/>
          </w:tcPr>
          <w:p w14:paraId="3542E241" w14:textId="77777777" w:rsidR="009E76DF" w:rsidRPr="001D5E87" w:rsidRDefault="009E76DF" w:rsidP="002D7BEE">
            <w:pPr>
              <w:pStyle w:val="iBAAGSituationBoxName"/>
            </w:pPr>
            <w:bookmarkStart w:id="43" w:name="Skilled_Nursing_Facility_Inpatient_Rehab"/>
            <w:r w:rsidRPr="001D5E87">
              <w:t>Skilled Nursing Facility/Inpatient Rehabilitation Facility Services</w:t>
            </w:r>
            <w:bookmarkEnd w:id="43"/>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 xml:space="preserve">We cover services provided in a </w:t>
            </w:r>
            <w:r w:rsidRPr="001D5E87">
              <w:rPr>
                <w:rStyle w:val="iBAAGStandardTextChar"/>
              </w:rPr>
              <w:lastRenderedPageBreak/>
              <w:t>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Custodial services - non-skilled care that helps people with daily living activities that 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1B40722F" w:rsidR="009E76DF" w:rsidRDefault="00AF63AC" w:rsidP="002D7BEE">
            <w:pPr>
              <w:pStyle w:val="iBAAGStandardText"/>
            </w:pPr>
            <w:r>
              <w:rPr>
                <w:rStyle w:val="iBAAGStandardTextBoldChar"/>
              </w:rPr>
              <w:lastRenderedPageBreak/>
              <w:t>20%</w:t>
            </w:r>
            <w:r w:rsidR="009E76DF">
              <w:t xml:space="preserve"> co-insurance, after you pay the deductible.</w:t>
            </w:r>
          </w:p>
          <w:p w14:paraId="3542E24D" w14:textId="5E086D94" w:rsidR="009E76DF" w:rsidRPr="00A268D8" w:rsidRDefault="009E76DF" w:rsidP="002D7BEE"/>
          <w:p w14:paraId="3542E24E" w14:textId="77777777" w:rsidR="009E76DF" w:rsidRPr="00A268D8" w:rsidRDefault="009E76DF" w:rsidP="002D7BEE"/>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2C5E308B" w:rsidR="009E76DF" w:rsidRDefault="00AF63AC" w:rsidP="002D7BEE">
            <w:pPr>
              <w:pStyle w:val="iBAAGStandardText"/>
            </w:pPr>
            <w:r>
              <w:rPr>
                <w:rStyle w:val="iBAAGStandardTextBoldChar"/>
              </w:rPr>
              <w:lastRenderedPageBreak/>
              <w:t>50%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lastRenderedPageBreak/>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3542E263" w14:textId="347921DC" w:rsidR="009E76DF" w:rsidRDefault="00AF63AC" w:rsidP="002D7BEE">
            <w:pPr>
              <w:pStyle w:val="iBAAGStandardText"/>
            </w:pPr>
            <w:r>
              <w:rPr>
                <w:rStyle w:val="iBAAGStandardTextBoldChar"/>
              </w:rPr>
              <w:t>50%</w:t>
            </w:r>
            <w:r w:rsidR="009E76DF">
              <w:t xml:space="preserve"> co-insurance</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lastRenderedPageBreak/>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lastRenderedPageBreak/>
              <w:t>Your cost if you use</w:t>
            </w:r>
          </w:p>
          <w:p w14:paraId="3542E274" w14:textId="77777777" w:rsidR="009E76DF" w:rsidRPr="00436044" w:rsidRDefault="009E76DF" w:rsidP="002D7BEE">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lastRenderedPageBreak/>
              <w:t>Limits &amp; Exceptions</w:t>
            </w:r>
          </w:p>
        </w:tc>
      </w:tr>
      <w:tr w:rsidR="009E76DF" w:rsidRPr="003F3B5E" w14:paraId="3542E2A4" w14:textId="77777777" w:rsidTr="00EB44AA">
        <w:tblPrEx>
          <w:shd w:val="clear" w:color="auto" w:fill="auto"/>
        </w:tblPrEx>
        <w:tc>
          <w:tcPr>
            <w:tcW w:w="3517" w:type="dxa"/>
            <w:shd w:val="clear" w:color="auto" w:fill="FFFFFF" w:themeFill="background1"/>
          </w:tcPr>
          <w:p w14:paraId="3542E277" w14:textId="77777777" w:rsidR="009E76DF" w:rsidRPr="00B94007" w:rsidRDefault="009E76DF" w:rsidP="002D7BEE">
            <w:pPr>
              <w:pStyle w:val="iBAAGSituationBoxName"/>
            </w:pPr>
            <w:bookmarkStart w:id="44" w:name="Surgery_Outpatient"/>
            <w:r w:rsidRPr="00B94007">
              <w:t>Surgery – Outpatient</w:t>
            </w:r>
            <w:bookmarkEnd w:id="44"/>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6FB23740" w:rsidR="009E76DF" w:rsidRDefault="00AF63AC" w:rsidP="002D7BEE">
            <w:pPr>
              <w:pStyle w:val="iBAAGStandardText"/>
            </w:pPr>
            <w:r>
              <w:rPr>
                <w:rStyle w:val="iBAAGStandardTextBoldChar"/>
              </w:rPr>
              <w:t>20%</w:t>
            </w:r>
            <w:r w:rsidR="009E76DF">
              <w:t xml:space="preserve"> co-insurance, after you pay the deductible.</w:t>
            </w:r>
          </w:p>
          <w:p w14:paraId="3542E286" w14:textId="7D0A02E5" w:rsidR="009E76DF" w:rsidRDefault="009E76DF" w:rsidP="002D7BEE">
            <w:pPr>
              <w:pStyle w:val="iBAAGStandardText"/>
            </w:pPr>
          </w:p>
          <w:p w14:paraId="3542E287" w14:textId="77777777" w:rsidR="009E76DF" w:rsidRPr="00CE3A20"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57A73B7C" w:rsidR="009E76DF" w:rsidRDefault="00AF63AC" w:rsidP="002D7BEE">
            <w:pPr>
              <w:pStyle w:val="iBAAGStandardText"/>
            </w:pPr>
            <w:r>
              <w:rPr>
                <w:rStyle w:val="iBAAGStandardTextBoldChar"/>
              </w:rPr>
              <w:t>50%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tab/>
            </w:r>
          </w:p>
          <w:p w14:paraId="3542E299" w14:textId="77777777" w:rsidR="009E76DF" w:rsidRDefault="009E76DF" w:rsidP="002D7BEE">
            <w:pPr>
              <w:pStyle w:val="iBAAGStandardTextBold"/>
            </w:pPr>
            <w:r>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w:t>
            </w:r>
            <w:r>
              <w:lastRenderedPageBreak/>
              <w:t xml:space="preserve">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3542E2A1" w14:textId="45A1E142" w:rsidR="009E76DF" w:rsidRDefault="00AF63AC" w:rsidP="002D7BEE">
            <w:pPr>
              <w:pStyle w:val="iBAAGStandardText"/>
            </w:pPr>
            <w:r>
              <w:rPr>
                <w:rStyle w:val="iBAAGStandardTextBoldChar"/>
              </w:rPr>
              <w:t>50%</w:t>
            </w:r>
            <w:r w:rsidR="009E76DF">
              <w:t xml:space="preserve"> co-insurance</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AB"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EB44AA">
        <w:tblPrEx>
          <w:shd w:val="clear" w:color="auto" w:fill="auto"/>
        </w:tblPrEx>
        <w:tc>
          <w:tcPr>
            <w:tcW w:w="3517" w:type="dxa"/>
            <w:shd w:val="clear" w:color="auto" w:fill="FFFFFF" w:themeFill="background1"/>
          </w:tcPr>
          <w:p w14:paraId="3542E2AC" w14:textId="77777777" w:rsidR="009E76DF" w:rsidRPr="00FB75BD" w:rsidRDefault="009E76DF" w:rsidP="002D7BEE">
            <w:pPr>
              <w:pStyle w:val="iBAAGSituationBoxName"/>
            </w:pPr>
            <w:bookmarkStart w:id="45" w:name="Therapeutic_Treatments_Outpatient"/>
            <w:r w:rsidRPr="00FB75BD">
              <w:t>Therapeutic Treatments – Outpatient</w:t>
            </w:r>
            <w:bookmarkEnd w:id="45"/>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t>Intravenous 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lastRenderedPageBreak/>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6E4B7951" w:rsidR="009E76DF" w:rsidRDefault="00AF63AC" w:rsidP="002D7BEE">
            <w:pPr>
              <w:pStyle w:val="iBAAGStandardText"/>
            </w:pPr>
            <w:r>
              <w:rPr>
                <w:rStyle w:val="iBAAGStandardTextBoldChar"/>
              </w:rPr>
              <w:lastRenderedPageBreak/>
              <w:t>20%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6079F82F" w:rsidR="009E76DF" w:rsidRDefault="00AF63AC" w:rsidP="002D7BEE">
            <w:pPr>
              <w:pStyle w:val="iBAAGStandardText"/>
            </w:pPr>
            <w:r>
              <w:rPr>
                <w:rStyle w:val="iBAAGStandardTextBoldChar"/>
              </w:rPr>
              <w:t>50%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t>Dialysis</w:t>
            </w:r>
          </w:p>
          <w:p w14:paraId="3542E2CA" w14:textId="77777777" w:rsidR="009E76DF" w:rsidRDefault="009E76DF" w:rsidP="002D7BEE">
            <w:pPr>
              <w:pStyle w:val="iBAAGLevel1Bullets"/>
            </w:pPr>
            <w:r>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3542E2D5" w14:textId="42330229" w:rsidR="009E76DF" w:rsidRDefault="00AF63AC" w:rsidP="002D7BEE">
            <w:pPr>
              <w:pStyle w:val="iBAAGStandardText"/>
            </w:pPr>
            <w:r>
              <w:rPr>
                <w:rStyle w:val="iBAAGStandardTextBoldChar"/>
              </w:rPr>
              <w:t>50%</w:t>
            </w:r>
            <w:r w:rsidR="009E76DF">
              <w:t xml:space="preserve"> co-insurance</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DF" w14:textId="77777777" w:rsidTr="00EB44AA">
        <w:tblPrEx>
          <w:shd w:val="clear" w:color="auto" w:fill="auto"/>
        </w:tblPrEx>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EB44AA">
        <w:tblPrEx>
          <w:shd w:val="clear" w:color="auto" w:fill="auto"/>
        </w:tblPrEx>
        <w:tc>
          <w:tcPr>
            <w:tcW w:w="3517" w:type="dxa"/>
            <w:shd w:val="clear" w:color="auto" w:fill="FFFFFF" w:themeFill="background1"/>
          </w:tcPr>
          <w:p w14:paraId="3542E2E0" w14:textId="77777777" w:rsidR="009E76DF" w:rsidRPr="00D039D3" w:rsidRDefault="009E76DF" w:rsidP="002D7BEE">
            <w:pPr>
              <w:pStyle w:val="iBAAGSituationBoxName"/>
            </w:pPr>
            <w:bookmarkStart w:id="46" w:name="Urgent_Care_Center_Services"/>
            <w:r w:rsidRPr="00D039D3">
              <w:t>Urgent Care Center Services</w:t>
            </w:r>
            <w:bookmarkEnd w:id="46"/>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w:t>
            </w:r>
            <w:r w:rsidRPr="00D039D3">
              <w:lastRenderedPageBreak/>
              <w:t xml:space="preserve">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C" w14:textId="2E0AC236" w:rsidR="009E76DF" w:rsidRDefault="009E76DF" w:rsidP="002D7BEE">
            <w:pPr>
              <w:pStyle w:val="iBAAGStandardText"/>
            </w:pPr>
            <w:r w:rsidRPr="00D039D3">
              <w:rPr>
                <w:rStyle w:val="iBAAGStandardTextBoldChar"/>
              </w:rPr>
              <w:lastRenderedPageBreak/>
              <w:t>$50</w:t>
            </w:r>
            <w:r>
              <w:t xml:space="preserve"> co-pay per visit.</w:t>
            </w:r>
          </w:p>
          <w:p w14:paraId="3542E2ED" w14:textId="43089051" w:rsidR="009E76DF" w:rsidRDefault="009E76DF" w:rsidP="002D7BEE">
            <w:pPr>
              <w:pStyle w:val="iBAAGStandardText"/>
            </w:pPr>
            <w:r>
              <w:t>The annual deductible does not apply.</w:t>
            </w:r>
          </w:p>
          <w:p w14:paraId="3542E2EE" w14:textId="08922D4F" w:rsidR="009E76DF" w:rsidRDefault="009E76DF" w:rsidP="002D7BEE">
            <w:pPr>
              <w:pStyle w:val="iBAAGStandardText"/>
            </w:pPr>
            <w:r>
              <w:t xml:space="preserve"> </w:t>
            </w: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3A95537C" w:rsidR="009E76DF" w:rsidRDefault="00AF63AC" w:rsidP="002D7BEE">
            <w:pPr>
              <w:pStyle w:val="iBAAGStandardText"/>
            </w:pPr>
            <w:r>
              <w:rPr>
                <w:rStyle w:val="iBAAGStandardTextBoldChar"/>
              </w:rPr>
              <w:t>50%</w:t>
            </w:r>
            <w:r w:rsidR="009E76DF">
              <w:t xml:space="preserve"> co-insurance, after 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t xml:space="preserve">Additional co-pays, deductible or co-insurance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031DD6">
        <w:tc>
          <w:tcPr>
            <w:tcW w:w="13507" w:type="dxa"/>
            <w:gridSpan w:val="4"/>
            <w:shd w:val="clear" w:color="auto" w:fill="DAEEF3"/>
          </w:tcPr>
          <w:p w14:paraId="3542E30D" w14:textId="77777777" w:rsidR="009E76DF" w:rsidRPr="00894942" w:rsidRDefault="009E76DF" w:rsidP="002D7BEE">
            <w:pPr>
              <w:pStyle w:val="iBAAGMajorSectionHeader"/>
            </w:pPr>
            <w:bookmarkStart w:id="48" w:name="Maternity_Care"/>
            <w:r>
              <w:t>Maternity Care</w:t>
            </w:r>
            <w:bookmarkEnd w:id="48"/>
          </w:p>
        </w:tc>
      </w:tr>
      <w:tr w:rsidR="009E76DF" w:rsidRPr="003F3B5E" w14:paraId="3542E315"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031DD6">
        <w:tblPrEx>
          <w:shd w:val="clear" w:color="auto" w:fill="auto"/>
        </w:tblPrEx>
        <w:tc>
          <w:tcPr>
            <w:tcW w:w="3517" w:type="dxa"/>
            <w:shd w:val="clear" w:color="auto" w:fill="FFFFFF" w:themeFill="background1"/>
          </w:tcPr>
          <w:p w14:paraId="3542E316" w14:textId="77777777" w:rsidR="009E76DF" w:rsidRPr="004C12ED" w:rsidRDefault="009E76DF" w:rsidP="002D7BEE">
            <w:pPr>
              <w:pStyle w:val="iBAAGSituationBoxName"/>
            </w:pPr>
            <w:bookmarkStart w:id="49" w:name="Breast_Pumps"/>
            <w:r w:rsidRPr="004C12ED">
              <w:t>Breast Pumps</w:t>
            </w:r>
            <w:bookmarkEnd w:id="49"/>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 xml:space="preserve">Breast pumps are covered </w:t>
            </w:r>
            <w:r w:rsidRPr="004C12ED">
              <w:lastRenderedPageBreak/>
              <w:t>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lastRenderedPageBreak/>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28" w14:textId="103EDEC3" w:rsidR="009E76DF" w:rsidRDefault="00AF63AC" w:rsidP="002D7BEE">
            <w:pPr>
              <w:pStyle w:val="iBAAGStandardText"/>
            </w:pPr>
            <w:r>
              <w:rPr>
                <w:rStyle w:val="iBAAGStandardTextBoldChar"/>
              </w:rPr>
              <w:lastRenderedPageBreak/>
              <w:t>50%</w:t>
            </w:r>
            <w:r w:rsidR="009E76DF">
              <w:t xml:space="preserve"> co-insurance, after you pay the deductible.</w:t>
            </w:r>
          </w:p>
          <w:p w14:paraId="3542E329" w14:textId="77777777" w:rsidR="009E76DF" w:rsidRDefault="009E76DF" w:rsidP="002D7BEE">
            <w:pPr>
              <w:pStyle w:val="iBAAGStandardText"/>
            </w:pPr>
          </w:p>
          <w:p w14:paraId="3542E32A" w14:textId="77777777" w:rsidR="009E76DF" w:rsidRDefault="009E76DF" w:rsidP="002D7BEE">
            <w:pPr>
              <w:pStyle w:val="iBAAGStandardTextBold"/>
            </w:pPr>
            <w:r>
              <w:lastRenderedPageBreak/>
              <w:t>Is prior authorization needed?</w:t>
            </w:r>
          </w:p>
          <w:p w14:paraId="3542E32B" w14:textId="77777777" w:rsidR="009E76DF" w:rsidRDefault="009E76DF" w:rsidP="002D7BEE">
            <w:pPr>
              <w:pStyle w:val="iBAAGStandardText"/>
            </w:pPr>
            <w:r>
              <w:t>Yes</w:t>
            </w:r>
          </w:p>
          <w:p w14:paraId="3542E32C" w14:textId="77777777" w:rsidR="009E76DF" w:rsidRDefault="009E76DF" w:rsidP="002D7BEE">
            <w:pPr>
              <w:pStyle w:val="iBAAGStandardText"/>
            </w:pPr>
          </w:p>
          <w:p w14:paraId="3542E32D" w14:textId="77777777" w:rsidR="009E76DF" w:rsidRDefault="009E76DF" w:rsidP="002D7BEE">
            <w:pPr>
              <w:pStyle w:val="iBAAGStandardTextBold"/>
            </w:pPr>
            <w:r>
              <w:t>Prior authorization is:</w:t>
            </w:r>
          </w:p>
          <w:p w14:paraId="3542E32E" w14:textId="77777777" w:rsidR="009E76DF" w:rsidRDefault="009E76DF" w:rsidP="002D7BEE">
            <w:pPr>
              <w:pStyle w:val="iBAAGStandardText"/>
            </w:pPr>
            <w:r>
              <w:t xml:space="preserve">Getting </w:t>
            </w:r>
            <w:r w:rsidRPr="002609EA">
              <w:t>approval</w:t>
            </w:r>
            <w:r>
              <w:t xml:space="preserve"> by calling the number listed on your health plan ID card before you can get medicine or services.</w:t>
            </w:r>
          </w:p>
          <w:p w14:paraId="3542E32F" w14:textId="77777777" w:rsidR="009E76DF" w:rsidRDefault="009E76DF" w:rsidP="002D7BEE">
            <w:pPr>
              <w:pStyle w:val="iBAAGStandardText"/>
            </w:pPr>
          </w:p>
          <w:p w14:paraId="3542E330" w14:textId="77777777" w:rsidR="009E76DF" w:rsidRDefault="009E76DF" w:rsidP="002D7BEE">
            <w:pPr>
              <w:pStyle w:val="iBAAGStandardTextBold"/>
            </w:pPr>
            <w:r>
              <w:t xml:space="preserve">If you don’t get prior authorization, you pay: </w:t>
            </w:r>
          </w:p>
          <w:p w14:paraId="3542E331" w14:textId="56F492D7" w:rsidR="009E76DF" w:rsidRDefault="00AF63AC" w:rsidP="002D7BEE">
            <w:pPr>
              <w:pStyle w:val="iBAAGStandardText"/>
            </w:pPr>
            <w:r>
              <w:rPr>
                <w:rStyle w:val="iBAAGStandardTextBoldChar"/>
              </w:rPr>
              <w:t>50%</w:t>
            </w:r>
            <w:r w:rsidR="009E76DF">
              <w:t xml:space="preserve"> co-insurance</w:t>
            </w:r>
          </w:p>
          <w:p w14:paraId="3542E332" w14:textId="77777777" w:rsidR="009E76DF" w:rsidRDefault="009E76DF" w:rsidP="002D7BEE">
            <w:pPr>
              <w:pStyle w:val="iBAAGStandardText"/>
            </w:pPr>
          </w:p>
          <w:p w14:paraId="3542E333" w14:textId="171C909B" w:rsidR="009E76DF" w:rsidRDefault="009E76DF" w:rsidP="002D7BEE">
            <w:pPr>
              <w:pStyle w:val="iBAAGStandardText"/>
            </w:pP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lastRenderedPageBreak/>
              <w:t xml:space="preserve">Limited to buying </w:t>
            </w:r>
            <w:r w:rsidRPr="004C12ED">
              <w:rPr>
                <w:rStyle w:val="iBAAGStandardTextBoldChar"/>
              </w:rPr>
              <w:t>1</w:t>
            </w:r>
            <w:r w:rsidRPr="004C12ED">
              <w:t xml:space="preserve"> pump per birth.  In the case of a birth resulting </w:t>
            </w:r>
            <w:r w:rsidRPr="004C12ED">
              <w:lastRenderedPageBreak/>
              <w:t xml:space="preserve">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031DD6">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lastRenderedPageBreak/>
              <w:t>About Your Benefits</w:t>
            </w:r>
          </w:p>
        </w:tc>
      </w:tr>
      <w:tr w:rsidR="009E76DF" w:rsidRPr="003F3B5E" w14:paraId="3542E346" w14:textId="77777777" w:rsidTr="00031DD6">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031DD6">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lastRenderedPageBreak/>
              <w:t>About Your Benefits</w:t>
            </w:r>
          </w:p>
        </w:tc>
      </w:tr>
      <w:tr w:rsidR="009E76DF" w:rsidRPr="003F3B5E" w14:paraId="3542E352" w14:textId="77777777" w:rsidTr="00031DD6">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rsidP="002D7BEE">
            <w:pPr>
              <w:pStyle w:val="iBAAGStandardText"/>
            </w:pPr>
          </w:p>
        </w:tc>
      </w:tr>
      <w:tr w:rsidR="009E76DF" w:rsidRPr="003F3B5E" w14:paraId="3542E359"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031DD6">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2" w:name="Pregnancy_Maternity_Services"/>
            <w:r w:rsidRPr="009D759D">
              <w:t>Pregnancy - Maternity Services</w:t>
            </w:r>
            <w:bookmarkEnd w:id="52"/>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 xml:space="preserve">Diagnostic testing (i.e. </w:t>
            </w:r>
            <w:r w:rsidRPr="009D759D">
              <w:lastRenderedPageBreak/>
              <w:t>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If the mother and the attending doctor agree, the mother and newborn may leave earlier</w:t>
            </w:r>
          </w:p>
          <w:p w14:paraId="3542E36B" w14:textId="77777777" w:rsidR="009E76DF" w:rsidRPr="009D759D" w:rsidRDefault="009E76DF" w:rsidP="002D7BEE">
            <w:pPr>
              <w:pStyle w:val="iBAAGLevel1Bullets"/>
            </w:pPr>
            <w:r w:rsidRPr="009D759D">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lastRenderedPageBreak/>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Preventive Care 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Inpatient Hospital 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lastRenderedPageBreak/>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Preventive Care 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Inpatient Hospital 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authorization, you pay: </w:t>
            </w:r>
          </w:p>
          <w:p w14:paraId="3542E392" w14:textId="3C83CD21" w:rsidR="009E76DF" w:rsidRPr="009D759D" w:rsidRDefault="00AF63AC" w:rsidP="002D7BEE">
            <w:pPr>
              <w:pStyle w:val="iBAAGStandardText"/>
            </w:pPr>
            <w:r>
              <w:rPr>
                <w:rStyle w:val="iBAAGStandardTextBoldChar"/>
              </w:rPr>
              <w:t>50%</w:t>
            </w:r>
            <w:r w:rsidR="009E76DF" w:rsidRPr="009D759D">
              <w:t xml:space="preserve"> co-insurance</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Default="009E76DF" w:rsidP="002D7BEE">
            <w:pPr>
              <w:pStyle w:val="iBAAGStandardText"/>
            </w:pPr>
            <w:r w:rsidRPr="00717F70">
              <w:lastRenderedPageBreak/>
              <w:t xml:space="preserve">The newborn’s annual deductible will apply if the newborn is discharged after the mother. </w:t>
            </w:r>
          </w:p>
          <w:p w14:paraId="1D8A2C18" w14:textId="77777777" w:rsidR="006B37D8" w:rsidRDefault="006B37D8" w:rsidP="002D7BEE">
            <w:pPr>
              <w:pStyle w:val="iBAAGStandardText"/>
            </w:pPr>
          </w:p>
          <w:p w14:paraId="7E1282F9" w14:textId="77777777" w:rsidR="00031DD6" w:rsidRPr="007E0B92" w:rsidRDefault="00031DD6" w:rsidP="00031DD6">
            <w:pPr>
              <w:pStyle w:val="MandateStandardText"/>
              <w:rPr>
                <w:color w:val="auto"/>
              </w:rPr>
            </w:pPr>
            <w:r w:rsidRPr="007E0B92">
              <w:rPr>
                <w:color w:val="auto"/>
              </w:rPr>
              <w:t>Services for the birth of a legally adopted child, are covered if:</w:t>
            </w:r>
          </w:p>
          <w:p w14:paraId="273792E7" w14:textId="77777777" w:rsidR="00031DD6" w:rsidRPr="007E0B92" w:rsidRDefault="00031DD6" w:rsidP="00031DD6">
            <w:pPr>
              <w:pStyle w:val="MandateLevel1Bullets"/>
              <w:rPr>
                <w:color w:val="auto"/>
              </w:rPr>
            </w:pPr>
            <w:r w:rsidRPr="007E0B92">
              <w:rPr>
                <w:color w:val="auto"/>
              </w:rPr>
              <w:t xml:space="preserve">The child is adopted within </w:t>
            </w:r>
            <w:r w:rsidRPr="007E0B92">
              <w:rPr>
                <w:rStyle w:val="MandateTextBoldChar"/>
                <w:color w:val="auto"/>
              </w:rPr>
              <w:t>1</w:t>
            </w:r>
            <w:r w:rsidRPr="007E0B92">
              <w:rPr>
                <w:color w:val="auto"/>
              </w:rPr>
              <w:t xml:space="preserve"> year of birth</w:t>
            </w:r>
          </w:p>
          <w:p w14:paraId="1A0B78EB" w14:textId="77777777" w:rsidR="00031DD6" w:rsidRPr="007E0B92" w:rsidRDefault="00031DD6" w:rsidP="00031DD6">
            <w:pPr>
              <w:pStyle w:val="MandateLevel1Bullets"/>
              <w:rPr>
                <w:color w:val="auto"/>
              </w:rPr>
            </w:pPr>
            <w:r w:rsidRPr="007E0B92">
              <w:rPr>
                <w:color w:val="auto"/>
              </w:rPr>
              <w:t>You are legally required to pay for the birth</w:t>
            </w:r>
          </w:p>
          <w:p w14:paraId="452A9069" w14:textId="77777777" w:rsidR="00031DD6" w:rsidRPr="007E0B92" w:rsidRDefault="00031DD6" w:rsidP="00031DD6">
            <w:pPr>
              <w:pStyle w:val="MandateLevel1Bullets"/>
              <w:rPr>
                <w:color w:val="auto"/>
              </w:rPr>
            </w:pPr>
            <w:r w:rsidRPr="007E0B92">
              <w:rPr>
                <w:color w:val="auto"/>
              </w:rPr>
              <w:t xml:space="preserve">You have notified us of adoption approval </w:t>
            </w:r>
            <w:r w:rsidRPr="007E0B92">
              <w:rPr>
                <w:color w:val="auto"/>
              </w:rPr>
              <w:lastRenderedPageBreak/>
              <w:t xml:space="preserve">or change in health care coverage within </w:t>
            </w:r>
            <w:r w:rsidRPr="007E0B92">
              <w:rPr>
                <w:rStyle w:val="MandateTextBoldChar"/>
                <w:color w:val="auto"/>
              </w:rPr>
              <w:t>60</w:t>
            </w:r>
            <w:r w:rsidRPr="007E0B92">
              <w:rPr>
                <w:color w:val="auto"/>
              </w:rPr>
              <w:t xml:space="preserve"> days</w:t>
            </w:r>
          </w:p>
          <w:p w14:paraId="3D1231EF" w14:textId="77777777" w:rsidR="00031DD6" w:rsidRPr="00717F70" w:rsidRDefault="00031DD6" w:rsidP="002D7BEE">
            <w:pPr>
              <w:pStyle w:val="iBAAGStandardText"/>
            </w:pP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3542E3AB" w14:textId="77777777" w:rsidTr="006B37D8">
        <w:tc>
          <w:tcPr>
            <w:tcW w:w="13507" w:type="dxa"/>
            <w:gridSpan w:val="4"/>
            <w:shd w:val="clear" w:color="auto" w:fill="DAEEF3"/>
          </w:tcPr>
          <w:p w14:paraId="3542E3AA" w14:textId="77777777" w:rsidR="00FA2FDC" w:rsidRPr="0015229F" w:rsidRDefault="00FA2FDC" w:rsidP="002D7BEE">
            <w:pPr>
              <w:pStyle w:val="iBAAGMajorSectionHeader"/>
            </w:pPr>
            <w:bookmarkStart w:id="53" w:name="Physician_Services"/>
            <w:r>
              <w:t>Physician Services</w:t>
            </w:r>
            <w:bookmarkEnd w:id="53"/>
          </w:p>
        </w:tc>
      </w:tr>
      <w:tr w:rsidR="00FA2FDC" w:rsidRPr="00150942" w14:paraId="3542E3B2" w14:textId="77777777" w:rsidTr="006B37D8">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6B37D8">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4" w:name="Allergy_Injections"/>
            <w:r>
              <w:t>Allergy Injections</w:t>
            </w:r>
            <w:bookmarkEnd w:id="54"/>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3542E3B8" w14:textId="7280B62C" w:rsidR="00FA2FDC" w:rsidRDefault="00FA2FDC" w:rsidP="002D7BEE">
            <w:pPr>
              <w:pStyle w:val="iBAAGStandardText"/>
            </w:pPr>
            <w:r>
              <w:t xml:space="preserve">Primary Doctor: </w:t>
            </w:r>
          </w:p>
          <w:p w14:paraId="3542E3B9" w14:textId="776DE6AD" w:rsidR="00FA2FDC" w:rsidRDefault="00FA2FDC" w:rsidP="002D7BEE">
            <w:pPr>
              <w:pStyle w:val="iBAAGStandardText"/>
            </w:pPr>
          </w:p>
          <w:p w14:paraId="3542E3BA" w14:textId="77777777" w:rsidR="00FA2FDC" w:rsidRDefault="00FA2FDC" w:rsidP="002D7BEE">
            <w:pPr>
              <w:pStyle w:val="iBAAGStandardText"/>
            </w:pPr>
          </w:p>
          <w:p w14:paraId="3542E3BB" w14:textId="4447AB8D" w:rsidR="00FA2FDC" w:rsidRDefault="00FA2FDC" w:rsidP="002D7BEE">
            <w:pPr>
              <w:pStyle w:val="iBAAGStandardText"/>
            </w:pPr>
            <w:r>
              <w:rPr>
                <w:rStyle w:val="iBAAGStandardTextBoldChar"/>
              </w:rPr>
              <w:t>$</w:t>
            </w:r>
            <w:r w:rsidR="006B37D8" w:rsidRPr="007E0B92">
              <w:rPr>
                <w:rStyle w:val="InstructionalTextChar"/>
                <w:color w:val="auto"/>
              </w:rPr>
              <w:t>2</w:t>
            </w:r>
            <w:r>
              <w:rPr>
                <w:rStyle w:val="iBAAGStandardTextBoldChar"/>
              </w:rPr>
              <w:t>0</w:t>
            </w:r>
            <w:r>
              <w:t xml:space="preserve"> co-pay per visit</w:t>
            </w:r>
            <w:r>
              <w:rPr>
                <w:rStyle w:val="iBAAGStandardTextChar"/>
              </w:rPr>
              <w:t>.</w:t>
            </w:r>
          </w:p>
          <w:p w14:paraId="3542E3BC" w14:textId="1E3E91B1" w:rsidR="00FA2FDC" w:rsidRDefault="00FA2FDC" w:rsidP="002D7BEE">
            <w:pPr>
              <w:pStyle w:val="iBAAGStandardText"/>
            </w:pPr>
            <w:r>
              <w:t>The annual deductible does not apply.</w:t>
            </w:r>
          </w:p>
          <w:p w14:paraId="3542E3BD" w14:textId="31BFB792" w:rsidR="00FA2FDC" w:rsidRDefault="00FA2FDC" w:rsidP="002D7BEE">
            <w:pPr>
              <w:pStyle w:val="iBAAGStandardText"/>
            </w:pPr>
          </w:p>
          <w:p w14:paraId="3542E3BE" w14:textId="77777777" w:rsidR="00FA2FDC" w:rsidRDefault="00FA2FDC" w:rsidP="002D7BEE">
            <w:pPr>
              <w:pStyle w:val="iBAAGStandardText"/>
            </w:pPr>
            <w:r>
              <w:t>Specialist:</w:t>
            </w:r>
          </w:p>
          <w:p w14:paraId="3542E3BF" w14:textId="1DC95D56" w:rsidR="00FA2FDC" w:rsidRDefault="00FA2FDC" w:rsidP="002D7BEE">
            <w:pPr>
              <w:pStyle w:val="iBAAGStandardText"/>
            </w:pPr>
          </w:p>
          <w:p w14:paraId="3542E3C0" w14:textId="7E991F13" w:rsidR="00FA2FDC" w:rsidRDefault="00FA2FDC" w:rsidP="002D7BEE">
            <w:pPr>
              <w:pStyle w:val="iBAAGStandardText"/>
            </w:pPr>
          </w:p>
          <w:p w14:paraId="3542E3C1" w14:textId="77777777" w:rsidR="00FA2FDC" w:rsidRDefault="00FA2FDC" w:rsidP="002D7BEE">
            <w:pPr>
              <w:pStyle w:val="iBAAGStandardText"/>
            </w:pPr>
          </w:p>
          <w:p w14:paraId="3542E3C2" w14:textId="26C80813" w:rsidR="00FA2FDC" w:rsidRDefault="00FA2FDC" w:rsidP="002D7BEE">
            <w:pPr>
              <w:pStyle w:val="iBAAGStandardText"/>
            </w:pPr>
            <w:r>
              <w:rPr>
                <w:rStyle w:val="iBAAGStandardTextBoldChar"/>
              </w:rPr>
              <w:t>$</w:t>
            </w:r>
            <w:r w:rsidR="006B37D8" w:rsidRPr="007E0B92">
              <w:rPr>
                <w:rStyle w:val="InstructionalTextChar"/>
                <w:color w:val="auto"/>
              </w:rPr>
              <w:t>4</w:t>
            </w:r>
            <w:r>
              <w:rPr>
                <w:rStyle w:val="iBAAGStandardTextBoldChar"/>
              </w:rPr>
              <w:t>0</w:t>
            </w:r>
            <w:r>
              <w:t xml:space="preserve"> co-pay per visit</w:t>
            </w:r>
            <w:r>
              <w:rPr>
                <w:rStyle w:val="iBAAGStandardTextChar"/>
              </w:rPr>
              <w:t>.</w:t>
            </w:r>
          </w:p>
          <w:p w14:paraId="3542E3C3" w14:textId="5C78E59E" w:rsidR="00FA2FDC" w:rsidRDefault="00FA2FDC" w:rsidP="002D7BEE">
            <w:pPr>
              <w:pStyle w:val="iBAAGStandardText"/>
            </w:pPr>
            <w:r>
              <w:lastRenderedPageBreak/>
              <w:t>The annual deductible does not apply.</w:t>
            </w:r>
          </w:p>
          <w:p w14:paraId="3542E3C4" w14:textId="2ABF088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1CAF1353" w:rsidR="00FA2FDC" w:rsidRDefault="00FA2FDC" w:rsidP="002D7BEE">
            <w:pPr>
              <w:pStyle w:val="iBAAGStandardText"/>
            </w:pPr>
            <w:r>
              <w:lastRenderedPageBreak/>
              <w:t xml:space="preserve">Primary Doctor: </w:t>
            </w:r>
            <w:r w:rsidR="00AF63AC">
              <w:rPr>
                <w:rStyle w:val="iBAAGStandardTextBoldChar"/>
              </w:rPr>
              <w:t>50%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0385095C" w:rsidR="00FA2FDC" w:rsidRDefault="00FA2FDC" w:rsidP="002D7BEE">
            <w:pPr>
              <w:pStyle w:val="iBAAGStandardText"/>
            </w:pPr>
            <w:r>
              <w:t xml:space="preserve">Specialist: </w:t>
            </w:r>
            <w:r w:rsidR="00AF63AC">
              <w:rPr>
                <w:rStyle w:val="iBAAGStandardTextBoldChar"/>
              </w:rPr>
              <w:t>50%</w:t>
            </w:r>
            <w:r>
              <w:t xml:space="preserve"> co-insurance, after you pay 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lastRenderedPageBreak/>
              <w:t>If you receive services in addition to allergy injections, additional co-pays, deductible, or co-insurance may apply.</w:t>
            </w:r>
          </w:p>
        </w:tc>
      </w:tr>
      <w:tr w:rsidR="00FA2FDC" w:rsidRPr="00174CC4" w14:paraId="3542E3D4" w14:textId="77777777" w:rsidTr="006B37D8">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t>About Your Benefits</w:t>
            </w:r>
          </w:p>
        </w:tc>
      </w:tr>
      <w:tr w:rsidR="00FA2FDC" w:rsidRPr="00174CC4" w14:paraId="3542E3EC" w14:textId="77777777" w:rsidTr="006B37D8">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5" w:name="Hemophilia_Program"/>
            <w:r w:rsidRPr="00174CC4">
              <w:t>Hemophilia Program</w:t>
            </w:r>
            <w:bookmarkEnd w:id="55"/>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3542E3DE" w14:textId="77777777" w:rsidR="00FA2FDC" w:rsidRPr="00174CC4" w:rsidRDefault="00FA2FDC" w:rsidP="002D7BEE">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r w:rsidR="00FA2FDC" w:rsidRPr="003F3B5E" w14:paraId="3542E3F3" w14:textId="77777777" w:rsidTr="006B37D8">
        <w:tblPrEx>
          <w:shd w:val="clear" w:color="auto" w:fill="auto"/>
        </w:tblPrEx>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6B37D8">
        <w:tblPrEx>
          <w:shd w:val="clear" w:color="auto" w:fill="auto"/>
        </w:tblPrEx>
        <w:tc>
          <w:tcPr>
            <w:tcW w:w="3517" w:type="dxa"/>
            <w:shd w:val="clear" w:color="auto" w:fill="FFFFFF" w:themeFill="background1"/>
          </w:tcPr>
          <w:p w14:paraId="3542E3F4" w14:textId="77777777" w:rsidR="00FA2FDC" w:rsidRDefault="00FA2FDC" w:rsidP="002D7BEE">
            <w:pPr>
              <w:pStyle w:val="iBAAGSituationBoxName"/>
            </w:pPr>
            <w:bookmarkStart w:id="56" w:name="Physicians_Office_Services_Sickness_Inju"/>
            <w:r>
              <w:t>Physician's Office Services - Sickness and Injury</w:t>
            </w:r>
            <w:bookmarkEnd w:id="56"/>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lastRenderedPageBreak/>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49"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75F7B3BB" w14:textId="77777777" w:rsidR="006B37D8" w:rsidRDefault="006B37D8" w:rsidP="006B37D8">
            <w:pPr>
              <w:pStyle w:val="iBAAGStandardText"/>
            </w:pPr>
            <w:r>
              <w:lastRenderedPageBreak/>
              <w:t xml:space="preserve">Primary Doctor: </w:t>
            </w:r>
          </w:p>
          <w:p w14:paraId="3AB6F6F5" w14:textId="77777777" w:rsidR="006B37D8" w:rsidRDefault="006B37D8" w:rsidP="006B37D8">
            <w:pPr>
              <w:pStyle w:val="iBAAGStandardText"/>
            </w:pPr>
          </w:p>
          <w:p w14:paraId="182CEFBF" w14:textId="77777777" w:rsidR="006B37D8" w:rsidRDefault="006B37D8" w:rsidP="006B37D8">
            <w:pPr>
              <w:pStyle w:val="iBAAGStandardText"/>
            </w:pPr>
          </w:p>
          <w:p w14:paraId="0EF62498" w14:textId="77777777" w:rsidR="006B37D8" w:rsidRDefault="006B37D8" w:rsidP="006B37D8">
            <w:pPr>
              <w:pStyle w:val="iBAAGStandardText"/>
            </w:pPr>
            <w:r>
              <w:rPr>
                <w:rStyle w:val="iBAAGStandardTextBoldChar"/>
              </w:rPr>
              <w:t>$</w:t>
            </w:r>
            <w:r w:rsidRPr="007E0B92">
              <w:rPr>
                <w:rStyle w:val="InstructionalTextChar"/>
                <w:color w:val="auto"/>
              </w:rPr>
              <w:t>2</w:t>
            </w:r>
            <w:r>
              <w:rPr>
                <w:rStyle w:val="iBAAGStandardTextBoldChar"/>
              </w:rPr>
              <w:t>0</w:t>
            </w:r>
            <w:r>
              <w:t xml:space="preserve"> co-pay per visit</w:t>
            </w:r>
            <w:r>
              <w:rPr>
                <w:rStyle w:val="iBAAGStandardTextChar"/>
              </w:rPr>
              <w:t>.</w:t>
            </w:r>
          </w:p>
          <w:p w14:paraId="13E68329" w14:textId="77777777" w:rsidR="006B37D8" w:rsidRDefault="006B37D8" w:rsidP="006B37D8">
            <w:pPr>
              <w:pStyle w:val="iBAAGStandardText"/>
            </w:pPr>
            <w:r>
              <w:lastRenderedPageBreak/>
              <w:t>The annual deductible does not apply.</w:t>
            </w:r>
          </w:p>
          <w:p w14:paraId="0D426841" w14:textId="77777777" w:rsidR="006B37D8" w:rsidRDefault="006B37D8" w:rsidP="006B37D8">
            <w:pPr>
              <w:pStyle w:val="iBAAGStandardText"/>
            </w:pPr>
          </w:p>
          <w:p w14:paraId="47A64D78" w14:textId="77777777" w:rsidR="006B37D8" w:rsidRDefault="006B37D8" w:rsidP="006B37D8">
            <w:pPr>
              <w:pStyle w:val="iBAAGStandardText"/>
            </w:pPr>
            <w:r>
              <w:t>Specialist:</w:t>
            </w:r>
          </w:p>
          <w:p w14:paraId="51F6D5DA" w14:textId="77777777" w:rsidR="006B37D8" w:rsidRDefault="006B37D8" w:rsidP="006B37D8">
            <w:pPr>
              <w:pStyle w:val="iBAAGStandardText"/>
            </w:pPr>
          </w:p>
          <w:p w14:paraId="0576DD32" w14:textId="77777777" w:rsidR="006B37D8" w:rsidRDefault="006B37D8" w:rsidP="006B37D8">
            <w:pPr>
              <w:pStyle w:val="iBAAGStandardText"/>
            </w:pPr>
          </w:p>
          <w:p w14:paraId="3C108834" w14:textId="77777777" w:rsidR="006B37D8" w:rsidRDefault="006B37D8" w:rsidP="006B37D8">
            <w:pPr>
              <w:pStyle w:val="iBAAGStandardText"/>
            </w:pPr>
          </w:p>
          <w:p w14:paraId="6145FFD7" w14:textId="77777777" w:rsidR="006B37D8" w:rsidRDefault="006B37D8" w:rsidP="006B37D8">
            <w:pPr>
              <w:pStyle w:val="iBAAGStandardText"/>
            </w:pPr>
            <w:r>
              <w:rPr>
                <w:rStyle w:val="iBAAGStandardTextBoldChar"/>
              </w:rPr>
              <w:t>$</w:t>
            </w:r>
            <w:r w:rsidRPr="007E0B92">
              <w:rPr>
                <w:rStyle w:val="InstructionalTextChar"/>
                <w:color w:val="auto"/>
              </w:rPr>
              <w:t>4</w:t>
            </w:r>
            <w:r>
              <w:rPr>
                <w:rStyle w:val="iBAAGStandardTextBoldChar"/>
              </w:rPr>
              <w:t>0</w:t>
            </w:r>
            <w:r>
              <w:t xml:space="preserve"> co-pay per visit</w:t>
            </w:r>
            <w:r>
              <w:rPr>
                <w:rStyle w:val="iBAAGStandardTextChar"/>
              </w:rPr>
              <w:t>.</w:t>
            </w:r>
          </w:p>
          <w:p w14:paraId="5574C9D9" w14:textId="77777777" w:rsidR="006B37D8" w:rsidRDefault="006B37D8" w:rsidP="006B37D8">
            <w:pPr>
              <w:pStyle w:val="iBAAGStandardText"/>
            </w:pPr>
            <w:r>
              <w:t>The annual deductible does not apply.</w:t>
            </w:r>
          </w:p>
          <w:p w14:paraId="7C707580" w14:textId="77777777" w:rsidR="006B37D8" w:rsidRDefault="006B37D8" w:rsidP="006B37D8">
            <w:pPr>
              <w:pStyle w:val="iBAAGStandardText"/>
            </w:pPr>
          </w:p>
          <w:p w14:paraId="0158B061" w14:textId="77777777" w:rsidR="006B37D8" w:rsidRDefault="006B37D8" w:rsidP="006B37D8">
            <w:pPr>
              <w:pStyle w:val="iBAAGStandardTextBold"/>
            </w:pPr>
            <w:r>
              <w:t>Is prior authorization needed?</w:t>
            </w:r>
          </w:p>
          <w:p w14:paraId="42733CE6" w14:textId="77777777" w:rsidR="006B37D8" w:rsidRDefault="006B37D8" w:rsidP="006B37D8">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52FA91C5" w:rsidR="00FA2FDC" w:rsidRDefault="00FA2FDC" w:rsidP="002D7BEE">
            <w:pPr>
              <w:pStyle w:val="iBAAGStandardText"/>
            </w:pPr>
            <w:r>
              <w:lastRenderedPageBreak/>
              <w:t>P</w:t>
            </w:r>
            <w:r w:rsidRPr="00057317">
              <w:t xml:space="preserve">rimary </w:t>
            </w:r>
            <w:r>
              <w:t xml:space="preserve">Doctor: </w:t>
            </w:r>
            <w:r w:rsidR="00AF63AC">
              <w:rPr>
                <w:rStyle w:val="iBAAGStandardTextBoldChar"/>
              </w:rPr>
              <w:t>50%</w:t>
            </w:r>
            <w:r>
              <w:t xml:space="preserve"> co-insurance, after you pay the deductible.</w:t>
            </w:r>
          </w:p>
          <w:p w14:paraId="3542E40D" w14:textId="77777777" w:rsidR="00FA2FDC" w:rsidRDefault="00FA2FDC" w:rsidP="002D7BEE">
            <w:pPr>
              <w:pStyle w:val="iBAAGStandardText"/>
            </w:pPr>
          </w:p>
          <w:p w14:paraId="3542E40E" w14:textId="71B7050F" w:rsidR="00FA2FDC" w:rsidRDefault="00FA2FDC" w:rsidP="002D7BEE">
            <w:pPr>
              <w:pStyle w:val="iBAAGStandardText"/>
            </w:pPr>
            <w:r>
              <w:lastRenderedPageBreak/>
              <w:t xml:space="preserve">Specialist: </w:t>
            </w:r>
            <w:r w:rsidR="00AF63AC">
              <w:rPr>
                <w:rStyle w:val="iBAAGStandardTextBoldChar"/>
              </w:rPr>
              <w:t>50%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Is prior authorization needed?</w:t>
            </w:r>
          </w:p>
          <w:p w14:paraId="3542E412" w14:textId="1430D572" w:rsidR="00FA2FDC" w:rsidRDefault="00AF63AC" w:rsidP="002D7BEE">
            <w:pPr>
              <w:pStyle w:val="iBAAGStandardText"/>
            </w:pPr>
            <w:r w:rsidRPr="00AF63AC">
              <w:rPr>
                <w:color w:val="000000"/>
              </w:rPr>
              <w:t>No</w:t>
            </w:r>
          </w:p>
          <w:p w14:paraId="3542E413" w14:textId="77777777" w:rsidR="00FA2FDC" w:rsidRDefault="00FA2FDC" w:rsidP="002D7BEE">
            <w:pPr>
              <w:pStyle w:val="iBAAGStandardText"/>
            </w:pPr>
          </w:p>
          <w:p w14:paraId="3542E41E" w14:textId="7D0B3059" w:rsidR="00FA2FDC" w:rsidRDefault="00AF63AC" w:rsidP="002D7BEE">
            <w:pPr>
              <w:pStyle w:val="iBAAGStandardText"/>
            </w:pPr>
            <w:r w:rsidRPr="00AF63AC">
              <w:rPr>
                <w:color w:val="000000"/>
              </w:rPr>
              <w:t xml:space="preserve"> </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lastRenderedPageBreak/>
              <w:t>For any services provided at your office visit, additional co-pays, deductible or co-</w:t>
            </w:r>
            <w:r>
              <w:lastRenderedPageBreak/>
              <w:t>insurance may apply.</w:t>
            </w:r>
          </w:p>
        </w:tc>
      </w:tr>
      <w:tr w:rsidR="00FA2FDC" w:rsidRPr="003F3B5E" w14:paraId="3542E428" w14:textId="77777777" w:rsidTr="006B37D8">
        <w:tblPrEx>
          <w:shd w:val="clear" w:color="auto" w:fill="auto"/>
        </w:tblPrEx>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6B37D8">
        <w:tblPrEx>
          <w:shd w:val="clear" w:color="auto" w:fill="auto"/>
        </w:tblPrEx>
        <w:tc>
          <w:tcPr>
            <w:tcW w:w="3517" w:type="dxa"/>
            <w:shd w:val="clear" w:color="auto" w:fill="FFFFFF" w:themeFill="background1"/>
          </w:tcPr>
          <w:p w14:paraId="3542E429" w14:textId="77777777" w:rsidR="00FA2FDC" w:rsidRDefault="00FA2FDC" w:rsidP="002D7BEE">
            <w:pPr>
              <w:pStyle w:val="iBAAGSituationBoxName"/>
            </w:pPr>
            <w:bookmarkStart w:id="57" w:name="Preventive_Care_Services"/>
            <w:r>
              <w:t>Preventive Care Services</w:t>
            </w:r>
            <w:bookmarkEnd w:id="57"/>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w:t>
            </w:r>
            <w:r>
              <w:lastRenderedPageBreak/>
              <w:t xml:space="preserve">deductibles and co-insurance) when performed by a network doctor and follow the comprehensive guidelines: </w:t>
            </w:r>
          </w:p>
          <w:p w14:paraId="3542E42E" w14:textId="77777777" w:rsidR="00FA2FDC" w:rsidRDefault="00FA2FDC" w:rsidP="002D7BEE">
            <w:pPr>
              <w:pStyle w:val="iBAAGLevel1Bullets"/>
            </w:pPr>
            <w:r>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If immunizations are recommended by the Advisory Committee on Immunization Practices (ACIP)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w:t>
            </w:r>
            <w:r>
              <w:lastRenderedPageBreak/>
              <w:t xml:space="preserve">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0"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lastRenderedPageBreak/>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 xml:space="preserve">Lab, X-ray or other </w:t>
            </w:r>
            <w:r>
              <w:lastRenderedPageBreak/>
              <w:t>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lastRenderedPageBreak/>
              <w:t>Office visit</w:t>
            </w:r>
          </w:p>
          <w:p w14:paraId="3542E46E" w14:textId="77777777" w:rsidR="00FA2FDC" w:rsidRDefault="00FA2FDC" w:rsidP="002D7BEE">
            <w:pPr>
              <w:pStyle w:val="iBAAGStandardText"/>
            </w:pPr>
          </w:p>
          <w:p w14:paraId="3542E46F" w14:textId="314ABEBE" w:rsidR="00FA2FDC" w:rsidRDefault="00AF63AC" w:rsidP="002D7BEE">
            <w:pPr>
              <w:pStyle w:val="iBAAGStandardText"/>
            </w:pPr>
            <w:r>
              <w:rPr>
                <w:rStyle w:val="iBAAGStandardTextBoldChar"/>
              </w:rPr>
              <w:t>50%</w:t>
            </w:r>
            <w:r w:rsidR="00FA2FDC">
              <w:t xml:space="preserve"> co-insurance, after you pay the deductible.</w:t>
            </w:r>
          </w:p>
          <w:p w14:paraId="3542E470" w14:textId="77777777" w:rsidR="00FA2FDC" w:rsidRDefault="00FA2FDC" w:rsidP="002D7BEE">
            <w:pPr>
              <w:pStyle w:val="iBAAGStandardText"/>
            </w:pPr>
          </w:p>
          <w:p w14:paraId="3542E471" w14:textId="77777777" w:rsidR="00FA2FDC" w:rsidRPr="006A7CE4" w:rsidRDefault="00FA2FDC" w:rsidP="002D7BEE">
            <w:pPr>
              <w:pStyle w:val="iBAAGStandardTextBold"/>
            </w:pPr>
            <w:r w:rsidRPr="006A7CE4">
              <w:t>Is prior authorization needed?</w:t>
            </w:r>
          </w:p>
          <w:p w14:paraId="3542E472" w14:textId="77777777" w:rsidR="00FA2FDC" w:rsidRDefault="00FA2FDC" w:rsidP="002D7BEE">
            <w:pPr>
              <w:pStyle w:val="iBAAGStandardText"/>
            </w:pPr>
            <w:r>
              <w:t>No</w:t>
            </w:r>
          </w:p>
          <w:p w14:paraId="3542E473" w14:textId="77777777" w:rsidR="00FA2FDC" w:rsidRDefault="00FA2FDC" w:rsidP="002D7BEE">
            <w:pPr>
              <w:pStyle w:val="iBAAGStandardText"/>
            </w:pP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3542E477" w14:textId="1B8454F8" w:rsidR="00FA2FDC" w:rsidRDefault="00AF63AC" w:rsidP="002D7BEE">
            <w:pPr>
              <w:pStyle w:val="iBAAGStandardText"/>
            </w:pPr>
            <w:r>
              <w:rPr>
                <w:rStyle w:val="iBAAGStandardTextBoldChar"/>
              </w:rPr>
              <w:t>50%</w:t>
            </w:r>
            <w:r w:rsidR="00FA2FDC" w:rsidRPr="006A7CE4">
              <w:rPr>
                <w:rStyle w:val="iBAAGStandardTextBoldChar"/>
              </w:rPr>
              <w:t xml:space="preserve"> </w:t>
            </w:r>
            <w:r w:rsidR="00FA2FDC">
              <w:t>co-insurance, after you pay the deductible.</w:t>
            </w:r>
          </w:p>
          <w:p w14:paraId="3542E478" w14:textId="77777777" w:rsidR="00FA2FDC" w:rsidRDefault="00FA2FDC" w:rsidP="002D7BEE">
            <w:pPr>
              <w:pStyle w:val="iBAAGStandardText"/>
            </w:pPr>
          </w:p>
          <w:p w14:paraId="3542E479" w14:textId="77777777" w:rsidR="00FA2FDC" w:rsidRDefault="00FA2FDC" w:rsidP="002D7BEE">
            <w:pPr>
              <w:pStyle w:val="iBAAGStandardTextBold"/>
            </w:pPr>
            <w:r>
              <w:t>Is prior authorization needed?</w:t>
            </w:r>
          </w:p>
          <w:p w14:paraId="3542E47A" w14:textId="77777777" w:rsidR="00FA2FDC" w:rsidRDefault="00FA2FDC" w:rsidP="002D7BEE">
            <w:pPr>
              <w:pStyle w:val="iBAAGStandardText"/>
            </w:pPr>
            <w:r>
              <w:t>No</w:t>
            </w:r>
          </w:p>
          <w:p w14:paraId="3542E47B" w14:textId="77777777" w:rsidR="00FA2FDC" w:rsidRDefault="00FA2FDC" w:rsidP="002D7BEE">
            <w:pPr>
              <w:pStyle w:val="iBAAGStandardText"/>
            </w:pP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lastRenderedPageBreak/>
              <w:t xml:space="preserve">If you receive non-preventive services 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r w:rsidR="00FA2FDC" w:rsidRPr="003F3B5E" w14:paraId="3542E489" w14:textId="77777777" w:rsidTr="006B37D8">
        <w:tblPrEx>
          <w:shd w:val="clear" w:color="auto" w:fill="auto"/>
        </w:tblPrEx>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6B37D8">
        <w:tblPrEx>
          <w:shd w:val="clear" w:color="auto" w:fill="auto"/>
        </w:tblPrEx>
        <w:tc>
          <w:tcPr>
            <w:tcW w:w="3517" w:type="dxa"/>
            <w:shd w:val="clear" w:color="auto" w:fill="FFFFFF" w:themeFill="background1"/>
          </w:tcPr>
          <w:p w14:paraId="3542E48A" w14:textId="77777777" w:rsidR="00FA2FDC" w:rsidRPr="00295D8E" w:rsidRDefault="00FA2FDC" w:rsidP="002D7BEE">
            <w:pPr>
              <w:pStyle w:val="iBAAGSituationBoxName"/>
            </w:pPr>
            <w:bookmarkStart w:id="58" w:name="Virtual_Visit"/>
            <w:r w:rsidRPr="00295D8E">
              <w:t>Virtual Visit</w:t>
            </w:r>
            <w:bookmarkEnd w:id="58"/>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5DEEF914"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Not all medical conditions can be treated through virtual visits. The virtual 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lastRenderedPageBreak/>
              <w:t>When is virtual visit care available?</w:t>
            </w:r>
          </w:p>
          <w:p w14:paraId="3542E493" w14:textId="33D65560"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B" w14:textId="0B501405" w:rsidR="00FA2FDC" w:rsidRDefault="00FA2FDC" w:rsidP="002D7BEE">
            <w:r>
              <w:rPr>
                <w:rStyle w:val="MemberViewBoldChar"/>
                <w:rFonts w:eastAsiaTheme="minorHAnsi"/>
              </w:rPr>
              <w:lastRenderedPageBreak/>
              <w:t>No Charge</w:t>
            </w:r>
          </w:p>
          <w:p w14:paraId="3542E49C" w14:textId="5ADE87D9" w:rsidR="00FA2FDC" w:rsidRDefault="00FA2FDC" w:rsidP="002D7BEE">
            <w:r>
              <w:rPr>
                <w:rStyle w:val="iBAAGStandardTextChar"/>
              </w:rPr>
              <w:t>The annual deductible does not apply.</w:t>
            </w:r>
          </w:p>
          <w:p w14:paraId="3542E49D" w14:textId="0CE5AF83" w:rsidR="00FA2FDC" w:rsidRDefault="00FA2FDC" w:rsidP="002D7BEE">
            <w:pPr>
              <w:pStyle w:val="iBAAGStandardText"/>
            </w:pPr>
          </w:p>
          <w:p w14:paraId="3542E49E" w14:textId="0439BA6D" w:rsidR="00FA2FDC" w:rsidRDefault="00AF63AC" w:rsidP="002D7BEE">
            <w:pPr>
              <w:pStyle w:val="iBAAGStandardTextBold"/>
            </w:pPr>
            <w:r w:rsidRPr="00AF63AC">
              <w:rPr>
                <w:rStyle w:val="iBAAGStandardTextBoldChar"/>
                <w:color w:val="000000"/>
              </w:rPr>
              <w:cr/>
            </w:r>
            <w:r w:rsidRPr="00AF63AC">
              <w:rPr>
                <w:rStyle w:val="iBAAGStandardTextBoldChar"/>
                <w:color w:val="000000"/>
              </w:rPr>
              <w:cr/>
            </w:r>
            <w:r w:rsidR="00FA2FDC">
              <w:t>Is prior authorization needed?</w:t>
            </w:r>
          </w:p>
          <w:p w14:paraId="3542E49F" w14:textId="260E7403" w:rsidR="00FA2FDC" w:rsidRDefault="00FA2FDC" w:rsidP="002D7BEE">
            <w:pPr>
              <w:pStyle w:val="iBAAGStandardText"/>
            </w:pPr>
            <w:r>
              <w:t>No</w:t>
            </w:r>
          </w:p>
          <w:p w14:paraId="3542E4A0" w14:textId="77777777" w:rsidR="00FA2FDC" w:rsidRDefault="00FA2FDC" w:rsidP="002D7BEE">
            <w:pPr>
              <w:pStyle w:val="iBAAGStandardText"/>
            </w:pPr>
          </w:p>
          <w:p w14:paraId="3542E4A1" w14:textId="46EAE7F1" w:rsidR="00FA2FDC" w:rsidRDefault="00AF63AC" w:rsidP="002D7BEE">
            <w:pPr>
              <w:pStyle w:val="iBAAGStandardText"/>
            </w:pPr>
            <w:r w:rsidRPr="00AF63AC">
              <w:rPr>
                <w:rStyle w:val="InstructionalTextChar"/>
                <w:b w:val="0"/>
                <w:color w:val="000000"/>
              </w:rPr>
              <w:t xml:space="preserve"> </w:t>
            </w:r>
          </w:p>
          <w:p w14:paraId="3542E4A2" w14:textId="77777777" w:rsidR="00FA2FDC" w:rsidRPr="00295D8E" w:rsidRDefault="00FA2FDC" w:rsidP="002D7BEE">
            <w:pPr>
              <w:pStyle w:val="iBAAGStandardText"/>
            </w:pPr>
          </w:p>
        </w:tc>
        <w:tc>
          <w:tcPr>
            <w:tcW w:w="3330" w:type="dxa"/>
            <w:shd w:val="clear" w:color="auto" w:fill="FFFFFF" w:themeFill="background1"/>
          </w:tcPr>
          <w:p w14:paraId="3542E4A8" w14:textId="4B3C4AA0" w:rsidR="00FA2FDC" w:rsidRDefault="00FA2FDC" w:rsidP="002D7BEE">
            <w:pPr>
              <w:pStyle w:val="iBAAGStandardText"/>
            </w:pPr>
            <w:r>
              <w:t>Out-of-network benefits are not available.</w:t>
            </w:r>
          </w:p>
          <w:p w14:paraId="3542E4A9" w14:textId="77777777" w:rsidR="00FA2FDC" w:rsidRPr="00295D8E" w:rsidRDefault="00FA2FDC" w:rsidP="002D7BEE">
            <w:pPr>
              <w:pStyle w:val="iBAAGStandardText"/>
            </w:pP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6B37D8">
        <w:tblPrEx>
          <w:shd w:val="clear" w:color="auto" w:fill="auto"/>
        </w:tblPrEx>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6B37D8">
        <w:tblPrEx>
          <w:shd w:val="clear" w:color="auto" w:fill="auto"/>
        </w:tblPrEx>
        <w:tc>
          <w:tcPr>
            <w:tcW w:w="3517" w:type="dxa"/>
            <w:shd w:val="clear" w:color="auto" w:fill="FFFFFF" w:themeFill="background1"/>
          </w:tcPr>
          <w:p w14:paraId="3542E4B3" w14:textId="77777777" w:rsidR="00FA2FDC" w:rsidRPr="00AF43A5" w:rsidRDefault="00FA2FDC" w:rsidP="002D7BEE">
            <w:pPr>
              <w:pStyle w:val="iBAAGSituationBoxName"/>
            </w:pPr>
            <w:bookmarkStart w:id="59" w:name="Vision_Services"/>
            <w:r w:rsidRPr="00AF43A5">
              <w:t>Vision Services</w:t>
            </w:r>
            <w:bookmarkEnd w:id="59"/>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2956047B" w:rsidR="00FA2FDC" w:rsidRPr="00C961DA" w:rsidRDefault="00FA2FDC" w:rsidP="002D7BEE">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63F6B208" w:rsidR="00FA2FDC" w:rsidRPr="00AF43A5" w:rsidRDefault="00FA2FDC" w:rsidP="002D7BEE">
            <w:pPr>
              <w:pStyle w:val="iBAAGStandardText"/>
            </w:pPr>
            <w:r w:rsidRPr="00AF43A5">
              <w:t xml:space="preserve">For a list of Spectera vision providers, </w:t>
            </w:r>
            <w:r>
              <w:t>click</w:t>
            </w:r>
            <w:r w:rsidRPr="00AF43A5">
              <w:t xml:space="preserve"> </w:t>
            </w:r>
            <w:hyperlink r:id="rId51"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sickness or injury are </w:t>
            </w:r>
            <w:r w:rsidRPr="00AF43A5">
              <w:lastRenderedPageBreak/>
              <w:t xml:space="preserve">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4" w14:textId="5473A9E0" w:rsidR="00FA2FDC" w:rsidRPr="00AF43A5" w:rsidRDefault="00FA2FDC" w:rsidP="002D7BEE">
            <w:pPr>
              <w:pStyle w:val="iBAAGStandardText"/>
            </w:pPr>
            <w:r w:rsidRPr="00AF43A5">
              <w:rPr>
                <w:rStyle w:val="iBAAGStandardTextBoldChar"/>
              </w:rPr>
              <w:lastRenderedPageBreak/>
              <w:t>$</w:t>
            </w:r>
            <w:r w:rsidR="006B37D8" w:rsidRPr="007E0B92">
              <w:rPr>
                <w:rStyle w:val="InstructionalTextChar"/>
                <w:color w:val="auto"/>
              </w:rPr>
              <w:t>2</w:t>
            </w:r>
            <w:r w:rsidRPr="00AF43A5">
              <w:rPr>
                <w:rStyle w:val="iBAAGStandardTextBoldChar"/>
              </w:rPr>
              <w:t>0</w:t>
            </w:r>
            <w:r w:rsidRPr="00AF43A5">
              <w:t xml:space="preserve"> co-pay per visit</w:t>
            </w:r>
            <w:r>
              <w:t>.</w:t>
            </w:r>
          </w:p>
          <w:p w14:paraId="3542E4C5" w14:textId="311C3EF8" w:rsidR="00FA2FDC" w:rsidRPr="00AF43A5" w:rsidRDefault="00FA2FDC" w:rsidP="002D7BEE">
            <w:pPr>
              <w:pStyle w:val="iBAAGStandardText"/>
            </w:pPr>
            <w:r w:rsidRPr="00AF43A5">
              <w:t>The annual deductible does not apply.</w:t>
            </w:r>
          </w:p>
          <w:p w14:paraId="3542E4C6" w14:textId="602B5D0F"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A" w14:textId="44AE990C" w:rsidR="00FA2FDC" w:rsidRPr="00AF43A5" w:rsidRDefault="00FA2FDC" w:rsidP="002D7BEE">
            <w:pPr>
              <w:pStyle w:val="iBAAGStandardText"/>
            </w:pPr>
          </w:p>
          <w:p w14:paraId="3542E4CB" w14:textId="77777777" w:rsidR="00FA2FDC" w:rsidRPr="00AF43A5" w:rsidRDefault="00FA2FDC" w:rsidP="002D7BEE">
            <w:pPr>
              <w:pStyle w:val="iBAAGStandardText"/>
            </w:pPr>
          </w:p>
        </w:tc>
        <w:tc>
          <w:tcPr>
            <w:tcW w:w="3330" w:type="dxa"/>
            <w:shd w:val="clear" w:color="auto" w:fill="FFFFFF" w:themeFill="background1"/>
          </w:tcPr>
          <w:p w14:paraId="3542E4CC" w14:textId="167D8C0E" w:rsidR="00FA2FDC" w:rsidRPr="00AF43A5" w:rsidRDefault="00AF63AC" w:rsidP="002D7BEE">
            <w:pPr>
              <w:pStyle w:val="iBAAGStandardText"/>
            </w:pPr>
            <w:r>
              <w:rPr>
                <w:rStyle w:val="iBAAGStandardTextBoldChar"/>
              </w:rPr>
              <w:t>50%</w:t>
            </w:r>
            <w:r w:rsidR="00FA2FDC" w:rsidRPr="00AF43A5">
              <w:t xml:space="preserve"> co-insurance, after you pay the deductible</w:t>
            </w:r>
            <w:r w:rsidR="00FA2FDC">
              <w:t>.</w:t>
            </w:r>
            <w:r w:rsidR="00FA2FDC" w:rsidRPr="00AF43A5">
              <w:t xml:space="preserve"> </w:t>
            </w:r>
          </w:p>
          <w:p w14:paraId="3542E4CD" w14:textId="77777777" w:rsidR="00FA2FDC" w:rsidRDefault="00FA2FDC" w:rsidP="002D7BEE">
            <w:pPr>
              <w:pStyle w:val="iBAAGStandardText"/>
            </w:pPr>
          </w:p>
          <w:p w14:paraId="3542E4CE" w14:textId="77777777" w:rsidR="00FA2FDC" w:rsidRPr="00AF43A5" w:rsidRDefault="00FA2FDC" w:rsidP="002D7BEE">
            <w:pPr>
              <w:pStyle w:val="iBAAGStandardTextBold"/>
            </w:pPr>
            <w:r w:rsidRPr="00AF43A5">
              <w:t>Is prior authorization needed?</w:t>
            </w:r>
          </w:p>
          <w:p w14:paraId="3542E4CF" w14:textId="6972C2C9" w:rsidR="00FA2FDC" w:rsidRPr="00AF43A5" w:rsidRDefault="00FA2FDC" w:rsidP="002D7BEE">
            <w:pPr>
              <w:pStyle w:val="iBAAGStandardText"/>
            </w:pPr>
            <w:r w:rsidRPr="00AF43A5">
              <w:t>No</w:t>
            </w:r>
          </w:p>
          <w:p w14:paraId="3542E4D0" w14:textId="77777777" w:rsidR="00FA2FDC" w:rsidRPr="00AF43A5" w:rsidRDefault="00FA2FDC" w:rsidP="002D7BEE">
            <w:pPr>
              <w:pStyle w:val="iBAAGStandardText"/>
            </w:pPr>
          </w:p>
          <w:p w14:paraId="3542E4D1" w14:textId="2A20AD75" w:rsidR="00FA2FDC" w:rsidRPr="00AF43A5" w:rsidRDefault="00FA2FDC" w:rsidP="002D7BEE">
            <w:pPr>
              <w:pStyle w:val="iBAAGStandardText"/>
            </w:pPr>
          </w:p>
          <w:p w14:paraId="3542E4D2" w14:textId="77777777" w:rsidR="00FA2FDC" w:rsidRPr="00AF43A5" w:rsidRDefault="00FA2FDC" w:rsidP="002D7BEE">
            <w:pPr>
              <w:pStyle w:val="iBAAGStandardText"/>
            </w:pPr>
          </w:p>
        </w:tc>
        <w:tc>
          <w:tcPr>
            <w:tcW w:w="3330" w:type="dxa"/>
            <w:shd w:val="clear" w:color="auto" w:fill="FFFFFF" w:themeFill="background1"/>
          </w:tcPr>
          <w:p w14:paraId="35B19395" w14:textId="3C41A576" w:rsidR="006B37D8" w:rsidRDefault="00AF63AC" w:rsidP="002D7BEE">
            <w:pPr>
              <w:pStyle w:val="iBAAGStandardText"/>
            </w:pPr>
            <w:r w:rsidRPr="00AF63AC">
              <w:rPr>
                <w:color w:val="000000"/>
              </w:rPr>
              <w:t xml:space="preserve">Limited to </w:t>
            </w:r>
            <w:r w:rsidRPr="00AF63AC">
              <w:rPr>
                <w:b/>
                <w:color w:val="000000"/>
              </w:rPr>
              <w:t>1</w:t>
            </w:r>
            <w:r w:rsidR="006F1119">
              <w:rPr>
                <w:color w:val="000000"/>
              </w:rPr>
              <w:t xml:space="preserve"> e</w:t>
            </w:r>
            <w:r w:rsidRPr="00AF63AC">
              <w:rPr>
                <w:color w:val="000000"/>
              </w:rPr>
              <w:t xml:space="preserve">xams every </w:t>
            </w:r>
            <w:r w:rsidRPr="00AF63AC">
              <w:rPr>
                <w:b/>
                <w:color w:val="000000"/>
              </w:rPr>
              <w:t>24</w:t>
            </w:r>
            <w:r w:rsidR="006F1119">
              <w:rPr>
                <w:color w:val="000000"/>
              </w:rPr>
              <w:t xml:space="preserve"> m</w:t>
            </w:r>
            <w:r w:rsidRPr="00AF63AC">
              <w:rPr>
                <w:color w:val="000000"/>
              </w:rPr>
              <w:t>onths</w:t>
            </w:r>
            <w:r w:rsidR="00FA2FDC" w:rsidRPr="00AF43A5">
              <w:t xml:space="preserve"> </w:t>
            </w:r>
          </w:p>
          <w:p w14:paraId="3542E4D6" w14:textId="77777777" w:rsidR="00FA2FDC" w:rsidRPr="00AF43A5" w:rsidRDefault="00FA2FDC" w:rsidP="002D7BEE">
            <w:pPr>
              <w:pStyle w:val="iBAAGStandardText"/>
            </w:pPr>
          </w:p>
          <w:p w14:paraId="3542E4D8" w14:textId="473A851E" w:rsidR="00FA2FDC" w:rsidRPr="00AF43A5" w:rsidRDefault="00FA2FDC" w:rsidP="002D7BEE">
            <w:pPr>
              <w:pStyle w:val="iBAAGStandardText"/>
            </w:pPr>
            <w:r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2B11AAF0" w:rsidR="00FA2FDC" w:rsidRPr="00AF43A5" w:rsidRDefault="00FA2FDC" w:rsidP="002D7BEE">
            <w:pPr>
              <w:pStyle w:val="iBAAGLevel1Bullets"/>
            </w:pPr>
            <w:r w:rsidRPr="00AF43A5">
              <w:t>Surgery that allows you to see better without glasses or other vision 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rsidP="002D7BEE">
            <w:pPr>
              <w:pStyle w:val="iBAAGStandardText"/>
            </w:pPr>
          </w:p>
        </w:tc>
      </w:tr>
    </w:tbl>
    <w:p w14:paraId="3542E4E1" w14:textId="77777777"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60" w:name="Genetic_Testing2"/>
            <w:r>
              <w:t>Genetic Testing</w:t>
            </w:r>
            <w:bookmarkEnd w:id="6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2D7BEE">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2D7BEE">
        <w:tc>
          <w:tcPr>
            <w:tcW w:w="3517" w:type="dxa"/>
            <w:shd w:val="clear" w:color="auto" w:fill="F2DBDB"/>
          </w:tcPr>
          <w:p w14:paraId="3542E4ED" w14:textId="77777777" w:rsidR="00FA2FDC" w:rsidRPr="00FF6B61" w:rsidRDefault="00FA2FDC" w:rsidP="002D7BEE">
            <w:pPr>
              <w:pStyle w:val="iBAAGSituationBoxName"/>
            </w:pPr>
            <w:bookmarkStart w:id="61" w:name="Hemophilia_Quick_Tip"/>
            <w:r w:rsidRPr="00FF6B61">
              <w:t>Hemophilia Quick Tip</w:t>
            </w:r>
            <w:bookmarkEnd w:id="61"/>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t xml:space="preserve">If administered during an emergency room visit, refer to Emergency Health </w:t>
            </w:r>
            <w:r>
              <w:lastRenderedPageBreak/>
              <w:t xml:space="preserve">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2D7BEE">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lastRenderedPageBreak/>
              <w:t>Plan Information</w:t>
            </w:r>
          </w:p>
        </w:tc>
      </w:tr>
      <w:tr w:rsidR="00FA2FDC" w:rsidRPr="00991364" w14:paraId="3542E4FF" w14:textId="77777777" w:rsidTr="002D7BEE">
        <w:tc>
          <w:tcPr>
            <w:tcW w:w="3517" w:type="dxa"/>
            <w:shd w:val="clear" w:color="auto" w:fill="F2DBDB"/>
          </w:tcPr>
          <w:p w14:paraId="3542E4FB" w14:textId="77777777" w:rsidR="00FA2FDC" w:rsidRDefault="00FA2FDC" w:rsidP="002D7BEE">
            <w:pPr>
              <w:pStyle w:val="iBAAGSituationBoxName"/>
            </w:pPr>
            <w:bookmarkStart w:id="62" w:name="Multiple_Surgical_Procedures"/>
            <w:r w:rsidRPr="00872B3F">
              <w:t>Multiple Surgical Procedures</w:t>
            </w:r>
            <w:bookmarkEnd w:id="62"/>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2D7BEE">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2D7BEE">
        <w:tc>
          <w:tcPr>
            <w:tcW w:w="3517" w:type="dxa"/>
            <w:shd w:val="clear" w:color="auto" w:fill="F2DBDB"/>
          </w:tcPr>
          <w:p w14:paraId="3542E502" w14:textId="77777777" w:rsidR="00FA2FDC" w:rsidRPr="00FD271F" w:rsidRDefault="00FA2FDC" w:rsidP="002D7BEE">
            <w:pPr>
              <w:pStyle w:val="iBAAGSituationBoxName"/>
            </w:pPr>
            <w:bookmarkStart w:id="63" w:name="NonOffice_Based_Lab_and_Diagnostic_Proce"/>
            <w:r w:rsidRPr="00FD271F">
              <w:t>Non-Network Office Based Lab and Diagnostic Processing (NOBLX)</w:t>
            </w:r>
            <w:bookmarkEnd w:id="63"/>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3" w:history="1">
              <w:r>
                <w:rPr>
                  <w:rStyle w:val="Hyperlink"/>
                </w:rPr>
                <w:t>here</w:t>
              </w:r>
            </w:hyperlink>
            <w:r>
              <w:t>.</w:t>
            </w:r>
          </w:p>
          <w:p w14:paraId="3542E504" w14:textId="5A2DA941" w:rsidR="00FA2FDC" w:rsidRPr="00AF1238" w:rsidRDefault="00FA2FDC" w:rsidP="00FA2FDC">
            <w:pPr>
              <w:pStyle w:val="iBAAGLevel1Bullets"/>
              <w:tabs>
                <w:tab w:val="left" w:pos="720"/>
              </w:tabs>
              <w:rPr>
                <w:rStyle w:val="InstructionalTextChar"/>
                <w:b w:val="0"/>
                <w:color w:val="000000" w:themeColor="text1"/>
              </w:rPr>
            </w:pPr>
            <w:r>
              <w:t xml:space="preserve">State: </w:t>
            </w:r>
            <w:r w:rsidR="00AF63AC" w:rsidRPr="00AF63AC">
              <w:rPr>
                <w:rStyle w:val="InstructionalTextChar"/>
                <w:b w:val="0"/>
                <w:color w:val="000000"/>
              </w:rPr>
              <w:t>AZ</w:t>
            </w:r>
          </w:p>
          <w:p w14:paraId="3542E505" w14:textId="0A5D67E7" w:rsidR="00FA2FDC" w:rsidRPr="00FD271F" w:rsidRDefault="00FA2FDC" w:rsidP="002D7BEE">
            <w:pPr>
              <w:pStyle w:val="iBAAGLevel1Bullets"/>
            </w:pPr>
            <w:r>
              <w:t xml:space="preserve">Product Code: </w:t>
            </w:r>
            <w:r w:rsidR="00AF63AC" w:rsidRPr="00AF63AC">
              <w:rPr>
                <w:rStyle w:val="InstructionalTextChar"/>
                <w:b w:val="0"/>
                <w:color w:val="000000"/>
              </w:rPr>
              <w:t>PS1</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700948">
        <w:tc>
          <w:tcPr>
            <w:tcW w:w="13507" w:type="dxa"/>
            <w:gridSpan w:val="4"/>
            <w:shd w:val="clear" w:color="auto" w:fill="DAEEF3"/>
          </w:tcPr>
          <w:p w14:paraId="3542E50E" w14:textId="77777777" w:rsidR="00FA2FDC" w:rsidRPr="003F3B5E" w:rsidRDefault="00FA2FDC" w:rsidP="002D7BEE">
            <w:pPr>
              <w:pStyle w:val="iBAAGMajorSectionHeader"/>
            </w:pPr>
            <w:bookmarkStart w:id="64" w:name="Family_Planning"/>
            <w:r>
              <w:t>Family Planning</w:t>
            </w:r>
            <w:bookmarkEnd w:id="64"/>
          </w:p>
        </w:tc>
      </w:tr>
      <w:tr w:rsidR="00FA2FDC" w:rsidRPr="003F3B5E" w14:paraId="3542E511" w14:textId="77777777" w:rsidTr="00700948">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t>About Your Benefits</w:t>
            </w:r>
          </w:p>
        </w:tc>
      </w:tr>
      <w:tr w:rsidR="00FA2FDC" w:rsidRPr="003F3B5E" w14:paraId="3542E51D" w14:textId="77777777" w:rsidTr="00700948">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5" w:name="Fertility_Solutions"/>
            <w:r>
              <w:rPr>
                <w:b/>
                <w:sz w:val="28"/>
                <w:szCs w:val="28"/>
              </w:rPr>
              <w:t>Fertility Solutions</w:t>
            </w:r>
            <w:bookmarkEnd w:id="65"/>
          </w:p>
        </w:tc>
        <w:tc>
          <w:tcPr>
            <w:tcW w:w="9990" w:type="dxa"/>
            <w:gridSpan w:val="3"/>
            <w:shd w:val="clear" w:color="auto" w:fill="FFFFFF" w:themeFill="background1"/>
          </w:tcPr>
          <w:p w14:paraId="3542E51C" w14:textId="77777777" w:rsidR="00FA2FDC" w:rsidRPr="003F3B5E" w:rsidRDefault="00FA2FDC" w:rsidP="002D7BEE">
            <w:pPr>
              <w:pStyle w:val="iBAAGStandardText"/>
            </w:pPr>
            <w:r>
              <w:t>Not Applicable</w:t>
            </w:r>
          </w:p>
        </w:tc>
      </w:tr>
      <w:tr w:rsidR="00FA2FDC" w:rsidRPr="003F3B5E" w14:paraId="3542E524" w14:textId="77777777" w:rsidTr="00700948">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t>Limits &amp; Exceptions</w:t>
            </w:r>
          </w:p>
        </w:tc>
      </w:tr>
      <w:tr w:rsidR="00FA2FDC" w:rsidRPr="003F3B5E" w14:paraId="3542E553" w14:textId="77777777" w:rsidTr="00700948">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6" w:name="Infertility_Reproductive_Services"/>
            <w:r w:rsidRPr="00A71FC9">
              <w:lastRenderedPageBreak/>
              <w:t>Infertility &amp; Reproductive Services</w:t>
            </w:r>
            <w:bookmarkEnd w:id="66"/>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Default="00FA2FDC" w:rsidP="002D7BEE"/>
          <w:p w14:paraId="01C2D563" w14:textId="77777777" w:rsidR="00700948" w:rsidRDefault="00700948" w:rsidP="00700948">
            <w:pPr>
              <w:pStyle w:val="iBAAGStandardText"/>
            </w:pPr>
            <w:r>
              <w:t>Services for the treatment of infertility when provided by or under the care of a doctor, includes:</w:t>
            </w:r>
          </w:p>
          <w:p w14:paraId="2A80E80B" w14:textId="77777777" w:rsidR="00700948" w:rsidRDefault="00700948" w:rsidP="00700948">
            <w:pPr>
              <w:pStyle w:val="iBAAGLevel1Bullets"/>
            </w:pPr>
            <w:r>
              <w:t>Ovulation induction or controlled ovarian stimulation</w:t>
            </w:r>
          </w:p>
          <w:p w14:paraId="2E52C6DD" w14:textId="77777777" w:rsidR="00700948" w:rsidRDefault="00700948" w:rsidP="00700948">
            <w:pPr>
              <w:pStyle w:val="iBAAGLevel1Bullets"/>
            </w:pPr>
            <w:r>
              <w:t xml:space="preserve">Insemination procedures: </w:t>
            </w:r>
          </w:p>
          <w:p w14:paraId="38A3E719" w14:textId="77777777" w:rsidR="00700948" w:rsidRDefault="00700948" w:rsidP="00700948">
            <w:pPr>
              <w:pStyle w:val="iBAAGLevel1Bullets"/>
            </w:pPr>
            <w:r>
              <w:t xml:space="preserve">Artificial Insemination (AI) </w:t>
            </w:r>
          </w:p>
          <w:p w14:paraId="02E5899F" w14:textId="77777777" w:rsidR="00700948" w:rsidRDefault="00700948" w:rsidP="00700948">
            <w:pPr>
              <w:pStyle w:val="iBAAGLevel1Bullets"/>
            </w:pPr>
            <w:r>
              <w:t>Intra Uterine Insemination (IUI)</w:t>
            </w:r>
          </w:p>
          <w:p w14:paraId="3ADD3C94" w14:textId="77777777" w:rsidR="00700948" w:rsidRDefault="00700948" w:rsidP="00700948">
            <w:pPr>
              <w:pStyle w:val="iBAAGLevel1Bullets"/>
            </w:pPr>
            <w:r>
              <w:t>Assisted Reproductive Technologies (ART)</w:t>
            </w:r>
          </w:p>
          <w:p w14:paraId="5469CCDD" w14:textId="77777777" w:rsidR="00700948" w:rsidRDefault="00700948" w:rsidP="00700948">
            <w:pPr>
              <w:pStyle w:val="iBAAGLevel1Bullets"/>
            </w:pPr>
            <w:r>
              <w:t>Fetal reduction surgery</w:t>
            </w:r>
          </w:p>
          <w:p w14:paraId="79E5159F" w14:textId="77777777" w:rsidR="00700948" w:rsidRDefault="00700948" w:rsidP="00700948">
            <w:pPr>
              <w:pStyle w:val="iBAAGStandardText"/>
            </w:pPr>
          </w:p>
          <w:p w14:paraId="647B5EB5" w14:textId="77777777" w:rsidR="00700948" w:rsidRDefault="00700948" w:rsidP="00700948">
            <w:pPr>
              <w:pStyle w:val="iBAAGStandardText"/>
            </w:pPr>
            <w:r w:rsidRPr="00246DAB">
              <w:rPr>
                <w:rStyle w:val="iBAAGStandardTextBoldChar"/>
              </w:rPr>
              <w:t>How do I qualify to receive infertility benefits?</w:t>
            </w:r>
            <w:r>
              <w:t xml:space="preserve"> To be able to receive benefits, you </w:t>
            </w:r>
            <w:r>
              <w:lastRenderedPageBreak/>
              <w:t>must:</w:t>
            </w:r>
          </w:p>
          <w:p w14:paraId="6BED3FF6" w14:textId="77777777" w:rsidR="00700948" w:rsidRDefault="00700948" w:rsidP="00700948">
            <w:pPr>
              <w:pStyle w:val="iBAAGLevel1Bullets"/>
            </w:pPr>
            <w:r>
              <w:t>Not have had voluntary sterilization or failed reversal of voluntary sterilization.</w:t>
            </w:r>
          </w:p>
          <w:p w14:paraId="07BBA407" w14:textId="77777777" w:rsidR="00700948" w:rsidRPr="00A80AFB" w:rsidRDefault="00700948" w:rsidP="00700948">
            <w:pPr>
              <w:pStyle w:val="iBAAGLevel1Bullets"/>
            </w:pPr>
            <w:r w:rsidRPr="00A80AFB">
              <w:t>Be a female under age 44; and</w:t>
            </w:r>
          </w:p>
          <w:p w14:paraId="44904422" w14:textId="77777777" w:rsidR="00700948" w:rsidRDefault="00700948" w:rsidP="00700948">
            <w:pPr>
              <w:pStyle w:val="iBAAGLevel1Bullets"/>
            </w:pPr>
            <w:r>
              <w:t>You are not able to become pregnant by having regular unprotected intercourse or therapeutic donor insemination after:</w:t>
            </w:r>
          </w:p>
          <w:p w14:paraId="6D92B0E7" w14:textId="77777777" w:rsidR="00700948" w:rsidRDefault="00700948" w:rsidP="00700948">
            <w:pPr>
              <w:pStyle w:val="iBAAGLevel2Bullets"/>
            </w:pPr>
            <w:r w:rsidRPr="00A80AFB">
              <w:t>1 year if you are  under age 35</w:t>
            </w:r>
          </w:p>
          <w:p w14:paraId="2EAA6B5C" w14:textId="3FE8C956" w:rsidR="00700948" w:rsidRDefault="00700948" w:rsidP="00700948">
            <w:pPr>
              <w:pStyle w:val="iBAAGLevel2Bullets"/>
            </w:pPr>
            <w:r w:rsidRPr="00A80AFB">
              <w:t>6 months if you are age 35 and over.</w:t>
            </w:r>
          </w:p>
          <w:p w14:paraId="6080BE7C" w14:textId="77777777" w:rsidR="00700948" w:rsidRPr="00A80AFB" w:rsidRDefault="00700948" w:rsidP="007E0B92">
            <w:pPr>
              <w:pStyle w:val="iBAAGLevel2Bullets"/>
              <w:numPr>
                <w:ilvl w:val="0"/>
                <w:numId w:val="0"/>
              </w:numPr>
              <w:ind w:left="810"/>
            </w:pPr>
          </w:p>
          <w:p w14:paraId="3542E529" w14:textId="77777777" w:rsidR="00FA2FDC" w:rsidRPr="00A71FC9" w:rsidRDefault="00FA2FDC" w:rsidP="002D7BEE">
            <w:pPr>
              <w:pStyle w:val="iBAAGStandardTextBold"/>
            </w:pPr>
            <w:r w:rsidRPr="00A71FC9">
              <w:t>What are covered reproductive services?</w:t>
            </w:r>
          </w:p>
          <w:p w14:paraId="3542E52B" w14:textId="5C9318E7" w:rsidR="00FA2FDC" w:rsidRPr="00A71FC9" w:rsidRDefault="00FA2FDC" w:rsidP="002D7BEE">
            <w:pPr>
              <w:pStyle w:val="iBAAGLevel2Bullets"/>
            </w:pPr>
            <w:r w:rsidRPr="00A71FC9">
              <w:t xml:space="preserve">Voluntary sterilization </w:t>
            </w:r>
          </w:p>
          <w:p w14:paraId="3542E52D" w14:textId="6495F262" w:rsidR="00FA2FDC" w:rsidRPr="00A71FC9" w:rsidRDefault="00FA2FDC" w:rsidP="002D7BEE">
            <w:pPr>
              <w:pStyle w:val="iBAAGLevel2Bullets"/>
            </w:pPr>
            <w:r w:rsidRPr="00A71FC9">
              <w:t>Contraceptive services</w:t>
            </w:r>
            <w:r>
              <w:t xml:space="preserve"> including emergency contraceptives</w:t>
            </w:r>
          </w:p>
          <w:p w14:paraId="3542E52F" w14:textId="1DC762E0" w:rsidR="00FA2FDC" w:rsidRPr="00A71FC9" w:rsidRDefault="00FA2FDC" w:rsidP="002D7BEE">
            <w:pPr>
              <w:pStyle w:val="iBAAGLevel2Bullets"/>
            </w:pPr>
            <w:r w:rsidRPr="00A71FC9">
              <w:t xml:space="preserve">Health services and </w:t>
            </w:r>
            <w:r>
              <w:t xml:space="preserve">related </w:t>
            </w:r>
            <w:r w:rsidRPr="00A71FC9">
              <w:t xml:space="preserve">expenses for surgical, non-surgical, or drug-induced pregnancy </w:t>
            </w:r>
            <w:r w:rsidRPr="00A71FC9">
              <w:lastRenderedPageBreak/>
              <w:t>termination.</w:t>
            </w:r>
          </w:p>
          <w:p w14:paraId="3542E530" w14:textId="77777777" w:rsidR="00FA2FDC" w:rsidRPr="00A71FC9" w:rsidRDefault="00FA2FDC" w:rsidP="002D7BEE"/>
          <w:p w14:paraId="3542E533" w14:textId="1D8B4DE3" w:rsidR="00FA2FDC" w:rsidRPr="00A71FC9" w:rsidRDefault="00FA2FDC" w:rsidP="002D7BE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lastRenderedPageBreak/>
              <w:t>Diagnosis and treatment of medical condition causing infertility</w:t>
            </w:r>
          </w:p>
          <w:p w14:paraId="3542E539" w14:textId="77777777" w:rsidR="00FA2FDC" w:rsidRDefault="00FA2FDC" w:rsidP="002D7BEE">
            <w:pPr>
              <w:pStyle w:val="iBAAGStandardText"/>
            </w:pPr>
            <w:r>
              <w:t>The amount you pay is based on where the covered health service is provided.</w:t>
            </w:r>
          </w:p>
          <w:p w14:paraId="3542E53A" w14:textId="77777777" w:rsidR="00FA2FDC" w:rsidRDefault="00FA2FDC" w:rsidP="002D7BEE">
            <w:pPr>
              <w:pStyle w:val="iBAAGStandardText"/>
            </w:pPr>
          </w:p>
          <w:p w14:paraId="12D0745C" w14:textId="77777777" w:rsidR="00700948" w:rsidRPr="00246DAB" w:rsidRDefault="00700948" w:rsidP="00700948">
            <w:r w:rsidRPr="00246DAB">
              <w:rPr>
                <w:rStyle w:val="iBAAGStandardTextBoldChar"/>
              </w:rPr>
              <w:t>Infertility Services</w:t>
            </w:r>
          </w:p>
          <w:p w14:paraId="620CB786" w14:textId="4D35294E" w:rsidR="00700948" w:rsidRDefault="00700948" w:rsidP="00700948">
            <w:pPr>
              <w:pStyle w:val="iBAAGStandardText"/>
            </w:pPr>
            <w:r>
              <w:rPr>
                <w:rStyle w:val="iBAAGStandardTextBoldChar"/>
              </w:rPr>
              <w:t>2</w:t>
            </w:r>
            <w:r w:rsidRPr="00246DAB">
              <w:rPr>
                <w:rStyle w:val="iBAAGStandardTextBoldChar"/>
              </w:rPr>
              <w:t>0%</w:t>
            </w:r>
            <w:r>
              <w:t xml:space="preserve"> co-insurance, after you pay the deductible.</w:t>
            </w:r>
          </w:p>
          <w:p w14:paraId="45339A71" w14:textId="77777777" w:rsidR="00700948" w:rsidRDefault="00700948" w:rsidP="00700948">
            <w:pPr>
              <w:pStyle w:val="iBAAGStandardText"/>
            </w:pPr>
          </w:p>
          <w:p w14:paraId="67B8AD53" w14:textId="77777777" w:rsidR="00700948" w:rsidRDefault="00700948" w:rsidP="00700948">
            <w:pPr>
              <w:pStyle w:val="iBAAGStandardTextBold"/>
            </w:pPr>
            <w:r>
              <w:t>Is prior authorization needed?</w:t>
            </w:r>
          </w:p>
          <w:p w14:paraId="3542E53B" w14:textId="77777777" w:rsidR="00FA2FDC" w:rsidRDefault="00700948" w:rsidP="002D7BEE">
            <w:pPr>
              <w:pStyle w:val="iBAAGStandardText"/>
            </w:pPr>
            <w:r>
              <w:t>No</w:t>
            </w:r>
          </w:p>
          <w:p w14:paraId="32DE45E9" w14:textId="77777777" w:rsidR="00700948" w:rsidRDefault="00700948"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t>Diagnosis and treatment of medical condition causing infertility</w:t>
            </w:r>
          </w:p>
          <w:p w14:paraId="3542E540" w14:textId="77777777" w:rsidR="00FA2FDC" w:rsidRDefault="00FA2FDC" w:rsidP="002D7BEE">
            <w:pPr>
              <w:pStyle w:val="iBAAGStandardText"/>
            </w:pPr>
            <w:r>
              <w:t>The amount you pay is based on where the covered health service is provided.</w:t>
            </w:r>
          </w:p>
          <w:p w14:paraId="3542E541" w14:textId="77777777" w:rsidR="00FA2FDC" w:rsidRDefault="00FA2FDC" w:rsidP="002D7BEE">
            <w:pPr>
              <w:pStyle w:val="iBAAGStandardText"/>
            </w:pPr>
          </w:p>
          <w:p w14:paraId="62926634" w14:textId="77777777" w:rsidR="00700948" w:rsidRPr="00246DAB" w:rsidRDefault="00700948" w:rsidP="00700948">
            <w:r w:rsidRPr="00246DAB">
              <w:rPr>
                <w:rStyle w:val="iBAAGStandardTextBoldChar"/>
              </w:rPr>
              <w:t>Infertility Services</w:t>
            </w:r>
          </w:p>
          <w:p w14:paraId="2567BB80" w14:textId="5BC5EA2E" w:rsidR="00700948" w:rsidRDefault="00700948" w:rsidP="00700948">
            <w:pPr>
              <w:pStyle w:val="iBAAGStandardText"/>
            </w:pPr>
            <w:r w:rsidRPr="00246DAB">
              <w:rPr>
                <w:rStyle w:val="iBAAGStandardTextBoldChar"/>
              </w:rPr>
              <w:t>50%</w:t>
            </w:r>
            <w:r>
              <w:t xml:space="preserve"> co-insurance, after you pay the deductible.</w:t>
            </w:r>
          </w:p>
          <w:p w14:paraId="2AD778FA" w14:textId="77777777" w:rsidR="00700948" w:rsidRDefault="00700948" w:rsidP="00700948">
            <w:pPr>
              <w:pStyle w:val="iBAAGStandardText"/>
            </w:pPr>
          </w:p>
          <w:p w14:paraId="2748E48A" w14:textId="77777777" w:rsidR="00700948" w:rsidRDefault="00700948" w:rsidP="00700948">
            <w:pPr>
              <w:pStyle w:val="iBAAGStandardTextBold"/>
            </w:pPr>
            <w:r>
              <w:t>Is prior authorization needed?</w:t>
            </w:r>
          </w:p>
          <w:p w14:paraId="3274542E" w14:textId="77777777" w:rsidR="00700948" w:rsidRDefault="00700948" w:rsidP="00700948">
            <w:pPr>
              <w:pStyle w:val="iBAAGStandardText"/>
            </w:pPr>
            <w:r>
              <w:t>Yes</w:t>
            </w:r>
          </w:p>
          <w:p w14:paraId="33CE3E94" w14:textId="77777777" w:rsidR="00700948" w:rsidRDefault="00700948" w:rsidP="00700948">
            <w:pPr>
              <w:pStyle w:val="iBAAGStandardText"/>
            </w:pPr>
          </w:p>
          <w:p w14:paraId="0A4393C1" w14:textId="77777777" w:rsidR="00700948" w:rsidRDefault="00700948" w:rsidP="00700948">
            <w:pPr>
              <w:pStyle w:val="iBAAGStandardTextBold"/>
            </w:pPr>
            <w:r>
              <w:t>Prior authorization is:</w:t>
            </w:r>
          </w:p>
          <w:p w14:paraId="5D87FA60" w14:textId="77777777" w:rsidR="00700948" w:rsidRDefault="00700948" w:rsidP="00700948">
            <w:pPr>
              <w:pStyle w:val="iBAAGStandardText"/>
            </w:pPr>
            <w:r>
              <w:t>Getting approval by calling the number listed on your health plan ID card before you can get medicine or services.</w:t>
            </w:r>
          </w:p>
          <w:p w14:paraId="449D159C" w14:textId="77777777" w:rsidR="00700948" w:rsidRDefault="00700948" w:rsidP="00700948">
            <w:pPr>
              <w:pStyle w:val="iBAAGStandardText"/>
            </w:pPr>
          </w:p>
          <w:p w14:paraId="5952C841" w14:textId="77777777" w:rsidR="00700948" w:rsidRDefault="00700948" w:rsidP="00700948">
            <w:pPr>
              <w:pStyle w:val="iBAAGStandardTextBold"/>
            </w:pPr>
            <w:r>
              <w:t xml:space="preserve">When do I need to call? </w:t>
            </w:r>
          </w:p>
          <w:p w14:paraId="57D9437F" w14:textId="77777777" w:rsidR="00700948" w:rsidRDefault="00700948" w:rsidP="00700948">
            <w:pPr>
              <w:pStyle w:val="iBAAGLevel1Bullets"/>
            </w:pPr>
            <w:r>
              <w:t xml:space="preserve">As soon as possible </w:t>
            </w:r>
          </w:p>
          <w:p w14:paraId="44FF4FD4" w14:textId="77777777" w:rsidR="00700948" w:rsidRDefault="00700948" w:rsidP="00700948">
            <w:pPr>
              <w:pStyle w:val="iBAAGStandardText"/>
            </w:pPr>
          </w:p>
          <w:p w14:paraId="11A6590D" w14:textId="77777777" w:rsidR="00700948" w:rsidRDefault="00700948" w:rsidP="00700948">
            <w:pPr>
              <w:pStyle w:val="iBAAGStandardTextBold"/>
            </w:pPr>
            <w:r>
              <w:t xml:space="preserve">If you don’t get prior authorization, you pay: </w:t>
            </w:r>
          </w:p>
          <w:p w14:paraId="3542E542" w14:textId="4160AE35" w:rsidR="00FA2FDC" w:rsidRDefault="00700948" w:rsidP="00700948">
            <w:pPr>
              <w:pStyle w:val="iBAAGStandardText"/>
              <w:rPr>
                <w:rStyle w:val="InstructionalTextChar"/>
              </w:rPr>
            </w:pPr>
            <w:r>
              <w:rPr>
                <w:rStyle w:val="iBAAGStandardTextBoldChar"/>
              </w:rPr>
              <w:t>50</w:t>
            </w:r>
            <w:r w:rsidRPr="00246DAB">
              <w:rPr>
                <w:rStyle w:val="iBAAGStandardTextBoldChar"/>
              </w:rPr>
              <w:t>%</w:t>
            </w:r>
            <w:r>
              <w:t xml:space="preserve"> co-insurance</w:t>
            </w:r>
          </w:p>
          <w:p w14:paraId="2FA63654" w14:textId="77777777" w:rsidR="00700948" w:rsidRDefault="00700948" w:rsidP="00700948">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The amount you pay is based on where the covered health service is 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6FCE41A7" w14:textId="77777777" w:rsidR="00700948" w:rsidRDefault="00700948" w:rsidP="00700948">
            <w:pPr>
              <w:pStyle w:val="iBAAGStandardText"/>
            </w:pPr>
            <w:r w:rsidRPr="002A6E25">
              <w:rPr>
                <w:rStyle w:val="iBAAGStandardTextBoldChar"/>
              </w:rPr>
              <w:lastRenderedPageBreak/>
              <w:t>Infertility Services Limit</w:t>
            </w:r>
          </w:p>
          <w:p w14:paraId="56B98F7D" w14:textId="6A04231A" w:rsidR="00700948" w:rsidRDefault="00700948" w:rsidP="00700948">
            <w:pPr>
              <w:pStyle w:val="iBAAGStandardText"/>
            </w:pPr>
            <w:r>
              <w:t xml:space="preserve">Limited to </w:t>
            </w:r>
            <w:r w:rsidRPr="002A6E25">
              <w:rPr>
                <w:rStyle w:val="iBAAGStandardTextBoldChar"/>
              </w:rPr>
              <w:t>$2</w:t>
            </w:r>
            <w:r>
              <w:rPr>
                <w:rStyle w:val="iBAAGStandardTextBoldChar"/>
              </w:rPr>
              <w:t>0</w:t>
            </w:r>
            <w:r w:rsidRPr="002A6E25">
              <w:rPr>
                <w:rStyle w:val="iBAAGStandardTextBoldChar"/>
              </w:rPr>
              <w:t>,000</w:t>
            </w:r>
            <w:r>
              <w:t xml:space="preserve"> per person per lifetime. </w:t>
            </w:r>
          </w:p>
          <w:p w14:paraId="01D1D9B3" w14:textId="77777777" w:rsidR="00700948" w:rsidRDefault="00700948" w:rsidP="00700948">
            <w:pPr>
              <w:pStyle w:val="iBAAGStandardText"/>
            </w:pPr>
          </w:p>
          <w:p w14:paraId="4094D2D0" w14:textId="77777777" w:rsidR="00700948" w:rsidRDefault="00700948" w:rsidP="00700948">
            <w:pPr>
              <w:pStyle w:val="iBAAGStandardText"/>
            </w:pPr>
          </w:p>
          <w:p w14:paraId="28683D45" w14:textId="3BC38D37" w:rsidR="00700948" w:rsidRDefault="00700948" w:rsidP="00700948">
            <w:pPr>
              <w:pStyle w:val="iBAAGStandardText"/>
            </w:pPr>
            <w:r w:rsidRPr="002A6E25">
              <w:rPr>
                <w:rStyle w:val="iBAAGStandardTextItalicsChar"/>
              </w:rPr>
              <w:t>This limit does not include doctor office visits for the treatment of infertility.</w:t>
            </w:r>
          </w:p>
          <w:p w14:paraId="42035363" w14:textId="77777777" w:rsidR="00700948" w:rsidRDefault="00700948" w:rsidP="00700948">
            <w:pPr>
              <w:pStyle w:val="iBAAGStandardText"/>
            </w:pPr>
          </w:p>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18C45357" w14:textId="10BF94A4" w:rsidR="00700948" w:rsidRDefault="00700948" w:rsidP="00700948">
            <w:pPr>
              <w:pStyle w:val="iBAAGLevel1Bullets"/>
            </w:pPr>
            <w:r>
              <w:t>Cryo-preservation and other forms of preservation of reproductive materials for purpose of elective fertility preservation.</w:t>
            </w:r>
          </w:p>
          <w:p w14:paraId="3EBDE475" w14:textId="77777777" w:rsidR="00700948" w:rsidRDefault="00700948" w:rsidP="00700948">
            <w:pPr>
              <w:pStyle w:val="iBAAGLevel1Bullets"/>
            </w:pPr>
            <w:r>
              <w:t xml:space="preserve">Long-term storage (greater than a year) of reproductive materials: sperm, </w:t>
            </w:r>
            <w:r>
              <w:lastRenderedPageBreak/>
              <w:t>eggs, embryos, ovarian tissue, and testicular tissue.</w:t>
            </w:r>
          </w:p>
          <w:p w14:paraId="15F22AA8" w14:textId="35080BF5" w:rsidR="00700948" w:rsidRPr="002A6E25" w:rsidRDefault="00700948" w:rsidP="00700948">
            <w:pPr>
              <w:pStyle w:val="iBAAGLevel1Bullets"/>
              <w:rPr>
                <w:rStyle w:val="InstructionalTextChar"/>
                <w:b w:val="0"/>
              </w:rPr>
            </w:pPr>
            <w:r>
              <w:t>Non-medical costs of donor services.</w:t>
            </w:r>
          </w:p>
          <w:p w14:paraId="3542E552" w14:textId="77777777" w:rsidR="00FA2FDC" w:rsidRPr="003F3B5E" w:rsidRDefault="00FA2FDC" w:rsidP="002D7BEE">
            <w:pPr>
              <w:pStyle w:val="iBAAGStandardText"/>
            </w:pPr>
          </w:p>
        </w:tc>
      </w:tr>
    </w:tbl>
    <w:p w14:paraId="3542E554" w14:textId="142CBFAF"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67" w:name="Special_Services"/>
            <w:r>
              <w:t>Special Services</w:t>
            </w:r>
            <w:bookmarkEnd w:id="67"/>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lastRenderedPageBreak/>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576" w14:textId="77777777" w:rsidTr="006B37D8">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t>Your cost if you use</w:t>
            </w:r>
          </w:p>
          <w:p w14:paraId="3542E574"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t>Limits &amp; Exceptions</w:t>
            </w:r>
          </w:p>
        </w:tc>
      </w:tr>
      <w:tr w:rsidR="004E0EA8" w:rsidRPr="003F3B5E" w14:paraId="3542E583" w14:textId="77777777" w:rsidTr="006B37D8">
        <w:tc>
          <w:tcPr>
            <w:tcW w:w="3517" w:type="dxa"/>
            <w:shd w:val="clear" w:color="auto" w:fill="FFFFFF" w:themeFill="background1"/>
          </w:tcPr>
          <w:p w14:paraId="3542E577" w14:textId="77777777" w:rsidR="004E0EA8" w:rsidRPr="00C814E7" w:rsidRDefault="004E0EA8" w:rsidP="002D7BEE">
            <w:pPr>
              <w:pStyle w:val="iBAAGSituationBoxName"/>
            </w:pPr>
            <w:bookmarkStart w:id="68" w:name="Acupuncture_Services"/>
            <w:r w:rsidRPr="00C814E7">
              <w:t>Acupuncture Services</w:t>
            </w:r>
            <w:bookmarkEnd w:id="68"/>
          </w:p>
          <w:p w14:paraId="3542E578" w14:textId="77777777" w:rsidR="004E0EA8" w:rsidRDefault="004E0EA8" w:rsidP="002D7BEE">
            <w:pPr>
              <w:pStyle w:val="iBAAGStandardText"/>
            </w:pPr>
          </w:p>
          <w:p w14:paraId="3542E579" w14:textId="77777777" w:rsidR="004E0EA8" w:rsidRDefault="004E0EA8"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55711FD9" w14:textId="77777777" w:rsidR="004E0EA8" w:rsidRDefault="004E0EA8" w:rsidP="002D7BEE">
            <w:pPr>
              <w:pStyle w:val="iBAAGStandardText"/>
            </w:pPr>
          </w:p>
          <w:p w14:paraId="25AA1AEA" w14:textId="77777777" w:rsidR="004E0EA8" w:rsidRDefault="004E0EA8" w:rsidP="004E0EA8">
            <w:pPr>
              <w:pStyle w:val="iBAAGStandardText"/>
            </w:pPr>
            <w:r>
              <w:t>Benefits are covered for:</w:t>
            </w:r>
          </w:p>
          <w:p w14:paraId="09D7391C" w14:textId="77777777" w:rsidR="004E0EA8" w:rsidRDefault="004E0EA8" w:rsidP="004E0EA8">
            <w:pPr>
              <w:pStyle w:val="iBAAGLevel1Bullets"/>
            </w:pPr>
            <w:r>
              <w:t>Pain therapy.</w:t>
            </w:r>
          </w:p>
          <w:p w14:paraId="20B6A032" w14:textId="77777777" w:rsidR="004E0EA8" w:rsidRDefault="004E0EA8" w:rsidP="004E0EA8">
            <w:pPr>
              <w:pStyle w:val="iBAAGLevel1Bullets"/>
            </w:pPr>
            <w:r>
              <w:t>Nausea related to surgery, pregnancy or chemotherapy.</w:t>
            </w:r>
          </w:p>
          <w:p w14:paraId="192C5A69" w14:textId="77777777" w:rsidR="004E0EA8" w:rsidRDefault="004E0EA8" w:rsidP="004E0EA8">
            <w:pPr>
              <w:pStyle w:val="iBAAGStandardText"/>
            </w:pPr>
          </w:p>
          <w:p w14:paraId="381556A7" w14:textId="5595231E" w:rsidR="004E0EA8" w:rsidRPr="00C814E7" w:rsidRDefault="004E0EA8" w:rsidP="004E0EA8">
            <w:pPr>
              <w:pStyle w:val="iBAAGStandardText"/>
            </w:pPr>
            <w:r>
              <w:t>Services must be performed in an office setting (free-standing, clinic or hospital) by a provider who is practicing within the scope of their license or who is nationally certified.</w:t>
            </w:r>
          </w:p>
          <w:p w14:paraId="3542E57A" w14:textId="77777777" w:rsidR="004E0EA8" w:rsidRPr="00C814E7" w:rsidRDefault="004E0EA8" w:rsidP="002D7BEE">
            <w:pPr>
              <w:pStyle w:val="iBAAGStandardText"/>
            </w:pPr>
          </w:p>
          <w:p w14:paraId="3542E57B" w14:textId="77777777" w:rsidR="004E0EA8" w:rsidRPr="00C814E7" w:rsidRDefault="004E0EA8" w:rsidP="002D7BEE">
            <w:pPr>
              <w:pStyle w:val="iBAAGStandardTextBold"/>
            </w:pPr>
            <w:r w:rsidRPr="00C814E7">
              <w:lastRenderedPageBreak/>
              <w:t xml:space="preserve">Want more information? </w:t>
            </w:r>
          </w:p>
          <w:p w14:paraId="3542E57C" w14:textId="77777777" w:rsidR="004E0EA8" w:rsidRPr="00C814E7" w:rsidRDefault="004E0EA8" w:rsidP="002D7BEE">
            <w:pPr>
              <w:pStyle w:val="iBAAGStandardText"/>
            </w:pPr>
            <w:r w:rsidRPr="00C814E7">
              <w:t xml:space="preserve">View the </w:t>
            </w:r>
            <w:hyperlink r:id="rId57" w:history="1">
              <w:r w:rsidRPr="00C814E7">
                <w:rPr>
                  <w:rStyle w:val="Hyperlinks"/>
                </w:rPr>
                <w:t>glossary</w:t>
              </w:r>
            </w:hyperlink>
            <w:r w:rsidRPr="00C814E7">
              <w:t xml:space="preserve"> for definitions.</w:t>
            </w:r>
          </w:p>
          <w:p w14:paraId="3542E57D" w14:textId="77777777" w:rsidR="004E0EA8" w:rsidRPr="00C814E7" w:rsidRDefault="004E0EA8" w:rsidP="002D7BEE"/>
        </w:tc>
        <w:tc>
          <w:tcPr>
            <w:tcW w:w="3330" w:type="dxa"/>
            <w:shd w:val="clear" w:color="auto" w:fill="FFFFFF" w:themeFill="background1"/>
          </w:tcPr>
          <w:p w14:paraId="7D85CF62" w14:textId="7A2837D0" w:rsidR="006B37D8" w:rsidRPr="00AF43A5" w:rsidRDefault="006B37D8" w:rsidP="006B37D8">
            <w:pPr>
              <w:pStyle w:val="iBAAGStandardText"/>
            </w:pPr>
            <w:r w:rsidRPr="00AF43A5">
              <w:rPr>
                <w:rStyle w:val="iBAAGStandardTextBoldChar"/>
              </w:rPr>
              <w:lastRenderedPageBreak/>
              <w:t>$</w:t>
            </w:r>
            <w:r w:rsidRPr="007E0B92">
              <w:rPr>
                <w:rStyle w:val="InstructionalTextChar"/>
                <w:color w:val="auto"/>
              </w:rPr>
              <w:t>4</w:t>
            </w:r>
            <w:r w:rsidRPr="00AF43A5">
              <w:rPr>
                <w:rStyle w:val="iBAAGStandardTextBoldChar"/>
              </w:rPr>
              <w:t>0</w:t>
            </w:r>
            <w:r w:rsidRPr="00AF43A5">
              <w:t xml:space="preserve"> co-pay per visit</w:t>
            </w:r>
            <w:r>
              <w:t>.</w:t>
            </w:r>
          </w:p>
          <w:p w14:paraId="1171D864" w14:textId="77777777" w:rsidR="006B37D8" w:rsidRPr="00AF43A5" w:rsidRDefault="006B37D8" w:rsidP="006B37D8">
            <w:pPr>
              <w:pStyle w:val="iBAAGStandardText"/>
            </w:pPr>
            <w:r w:rsidRPr="00AF43A5">
              <w:t>The annual deductible does not apply.</w:t>
            </w:r>
          </w:p>
          <w:p w14:paraId="6BEAE572" w14:textId="77777777" w:rsidR="004E0EA8" w:rsidRPr="00AF43A5" w:rsidRDefault="004E0EA8" w:rsidP="00B67A2D">
            <w:pPr>
              <w:pStyle w:val="iBAAGStandardText"/>
            </w:pPr>
          </w:p>
          <w:p w14:paraId="2D713037" w14:textId="77777777" w:rsidR="004E0EA8" w:rsidRPr="00AF43A5" w:rsidRDefault="004E0EA8" w:rsidP="00B67A2D">
            <w:pPr>
              <w:pStyle w:val="iBAAGStandardText"/>
            </w:pPr>
          </w:p>
          <w:p w14:paraId="6A5373BD" w14:textId="77777777" w:rsidR="004E0EA8" w:rsidRPr="00AF43A5" w:rsidRDefault="004E0EA8" w:rsidP="00B67A2D">
            <w:pPr>
              <w:pStyle w:val="iBAAGStandardTextBold"/>
            </w:pPr>
            <w:r w:rsidRPr="00AF43A5">
              <w:t>Is prior authorization needed?</w:t>
            </w:r>
          </w:p>
          <w:p w14:paraId="1E8BF79F" w14:textId="77777777" w:rsidR="004E0EA8" w:rsidRPr="00AF43A5" w:rsidRDefault="004E0EA8" w:rsidP="00B67A2D">
            <w:pPr>
              <w:pStyle w:val="iBAAGStandardText"/>
            </w:pPr>
            <w:r w:rsidRPr="00AF43A5">
              <w:t>No</w:t>
            </w:r>
          </w:p>
          <w:p w14:paraId="7AA7600E" w14:textId="77777777" w:rsidR="004E0EA8" w:rsidRPr="00AF43A5" w:rsidRDefault="004E0EA8" w:rsidP="00B67A2D">
            <w:pPr>
              <w:pStyle w:val="iBAAGStandardText"/>
            </w:pPr>
          </w:p>
          <w:p w14:paraId="021CFC5D" w14:textId="77777777" w:rsidR="004E0EA8" w:rsidRPr="00AF43A5" w:rsidRDefault="004E0EA8" w:rsidP="00B67A2D">
            <w:pPr>
              <w:pStyle w:val="iBAAGStandardText"/>
            </w:pPr>
          </w:p>
          <w:p w14:paraId="3542E57F" w14:textId="77777777" w:rsidR="004E0EA8" w:rsidRPr="00C814E7" w:rsidRDefault="004E0EA8" w:rsidP="002D7BEE">
            <w:pPr>
              <w:pStyle w:val="iBAAGStandardText"/>
            </w:pPr>
          </w:p>
        </w:tc>
        <w:tc>
          <w:tcPr>
            <w:tcW w:w="3330" w:type="dxa"/>
            <w:shd w:val="clear" w:color="auto" w:fill="FFFFFF" w:themeFill="background1"/>
          </w:tcPr>
          <w:p w14:paraId="7C1CDF7E" w14:textId="77777777" w:rsidR="004E0EA8" w:rsidRPr="00AF43A5" w:rsidRDefault="004E0EA8" w:rsidP="00B67A2D">
            <w:pPr>
              <w:pStyle w:val="iBAAGStandardText"/>
            </w:pPr>
            <w:r>
              <w:rPr>
                <w:rStyle w:val="iBAAGStandardTextBoldChar"/>
              </w:rPr>
              <w:t>50%</w:t>
            </w:r>
            <w:r w:rsidRPr="00AF43A5">
              <w:t xml:space="preserve"> co-insurance, after you pay the deductible</w:t>
            </w:r>
            <w:r>
              <w:t>.</w:t>
            </w:r>
            <w:r w:rsidRPr="00AF43A5">
              <w:t xml:space="preserve"> </w:t>
            </w:r>
          </w:p>
          <w:p w14:paraId="7AB6D95C" w14:textId="77777777" w:rsidR="004E0EA8" w:rsidRDefault="004E0EA8" w:rsidP="00B67A2D">
            <w:pPr>
              <w:pStyle w:val="iBAAGStandardText"/>
            </w:pPr>
          </w:p>
          <w:p w14:paraId="53BD9089" w14:textId="77777777" w:rsidR="004E0EA8" w:rsidRPr="00AF43A5" w:rsidRDefault="004E0EA8" w:rsidP="00B67A2D">
            <w:pPr>
              <w:pStyle w:val="iBAAGStandardTextBold"/>
            </w:pPr>
            <w:r w:rsidRPr="00AF43A5">
              <w:t>Is prior authorization needed?</w:t>
            </w:r>
          </w:p>
          <w:p w14:paraId="2A5ECA30" w14:textId="77777777" w:rsidR="004E0EA8" w:rsidRPr="00AF43A5" w:rsidRDefault="004E0EA8" w:rsidP="00B67A2D">
            <w:pPr>
              <w:pStyle w:val="iBAAGStandardText"/>
            </w:pPr>
            <w:r w:rsidRPr="00AF43A5">
              <w:t>No</w:t>
            </w:r>
          </w:p>
          <w:p w14:paraId="117F54EE" w14:textId="77777777" w:rsidR="004E0EA8" w:rsidRPr="00AF43A5" w:rsidRDefault="004E0EA8" w:rsidP="00B67A2D">
            <w:pPr>
              <w:pStyle w:val="iBAAGStandardText"/>
            </w:pPr>
          </w:p>
          <w:p w14:paraId="5CE9D87F" w14:textId="77777777" w:rsidR="004E0EA8" w:rsidRPr="00AF43A5" w:rsidRDefault="004E0EA8" w:rsidP="00B67A2D">
            <w:pPr>
              <w:pStyle w:val="iBAAGStandardText"/>
            </w:pPr>
          </w:p>
          <w:p w14:paraId="3542E581" w14:textId="77777777" w:rsidR="004E0EA8" w:rsidRPr="00C814E7" w:rsidRDefault="004E0EA8" w:rsidP="002D7BEE">
            <w:pPr>
              <w:pStyle w:val="iBAAGStandardText"/>
            </w:pPr>
          </w:p>
        </w:tc>
        <w:tc>
          <w:tcPr>
            <w:tcW w:w="3330" w:type="dxa"/>
            <w:shd w:val="clear" w:color="auto" w:fill="FFFFFF" w:themeFill="background1"/>
          </w:tcPr>
          <w:p w14:paraId="41BFE483" w14:textId="77777777" w:rsidR="004E0EA8" w:rsidRDefault="004E0EA8" w:rsidP="004E0EA8">
            <w:pPr>
              <w:pStyle w:val="iBAAGStandardText"/>
            </w:pPr>
            <w:r>
              <w:t xml:space="preserve">Limited to </w:t>
            </w:r>
            <w:r w:rsidRPr="007E0B92">
              <w:rPr>
                <w:rStyle w:val="InstructionalTextChar"/>
                <w:color w:val="auto"/>
              </w:rPr>
              <w:t>6</w:t>
            </w:r>
            <w:r>
              <w:rPr>
                <w:rStyle w:val="iBAAGStandardTextBoldChar"/>
              </w:rPr>
              <w:t>0</w:t>
            </w:r>
            <w:r>
              <w:t xml:space="preserve"> treatments per year. </w:t>
            </w:r>
          </w:p>
          <w:p w14:paraId="3542E582" w14:textId="73320CA2" w:rsidR="004E0EA8" w:rsidRPr="00C814E7" w:rsidRDefault="004E0EA8" w:rsidP="002D7BEE">
            <w:pPr>
              <w:pStyle w:val="iBAAGStandardText"/>
            </w:pPr>
          </w:p>
        </w:tc>
      </w:tr>
      <w:tr w:rsidR="00FA2FDC" w:rsidRPr="003F3B5E" w14:paraId="3542E58A" w14:textId="77777777" w:rsidTr="006B37D8">
        <w:tc>
          <w:tcPr>
            <w:tcW w:w="3517" w:type="dxa"/>
            <w:tcBorders>
              <w:bottom w:val="single" w:sz="4" w:space="0" w:color="000000" w:themeColor="text1"/>
            </w:tcBorders>
            <w:shd w:val="clear" w:color="auto" w:fill="31849B"/>
            <w:vAlign w:val="center"/>
          </w:tcPr>
          <w:p w14:paraId="3542E584"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85" w14:textId="77777777" w:rsidR="00FA2FDC" w:rsidRPr="00A115ED" w:rsidRDefault="00FA2FDC" w:rsidP="002D7BEE">
            <w:pPr>
              <w:pStyle w:val="iBAAGTableHeader"/>
            </w:pPr>
            <w:r w:rsidRPr="00A115ED">
              <w:t>Your cost if you use</w:t>
            </w:r>
          </w:p>
          <w:p w14:paraId="3542E586"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87" w14:textId="77777777" w:rsidR="00FA2FDC" w:rsidRPr="00A115ED" w:rsidRDefault="00FA2FDC" w:rsidP="002D7BEE">
            <w:pPr>
              <w:pStyle w:val="iBAAGTableHeader"/>
            </w:pPr>
            <w:r w:rsidRPr="00A115ED">
              <w:t>Your cost if you use</w:t>
            </w:r>
          </w:p>
          <w:p w14:paraId="3542E588"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89" w14:textId="77777777" w:rsidR="00FA2FDC" w:rsidRPr="00A115ED" w:rsidRDefault="00FA2FDC" w:rsidP="002D7BEE">
            <w:pPr>
              <w:pStyle w:val="iBAAGTableHeader"/>
            </w:pPr>
            <w:r w:rsidRPr="00A115ED">
              <w:t>Limits &amp; Exceptions</w:t>
            </w:r>
          </w:p>
        </w:tc>
      </w:tr>
      <w:tr w:rsidR="00FA2FDC" w:rsidRPr="003F3B5E" w14:paraId="3542E5BF" w14:textId="77777777" w:rsidTr="006B37D8">
        <w:tc>
          <w:tcPr>
            <w:tcW w:w="3517" w:type="dxa"/>
            <w:shd w:val="clear" w:color="auto" w:fill="FFFFFF" w:themeFill="background1"/>
          </w:tcPr>
          <w:p w14:paraId="3542E58B" w14:textId="77777777" w:rsidR="00FA2FDC" w:rsidRDefault="00FA2FDC" w:rsidP="002D7BEE">
            <w:pPr>
              <w:pStyle w:val="iBAAGSituationBoxName"/>
            </w:pPr>
            <w:bookmarkStart w:id="69" w:name="Cellular_Gene_Therapy"/>
            <w:bookmarkStart w:id="70" w:name="Clinical_Trials"/>
            <w:r>
              <w:t>Cellular and Gene Therapy</w:t>
            </w:r>
            <w:r>
              <w:tab/>
            </w:r>
            <w:bookmarkEnd w:id="69"/>
          </w:p>
          <w:p w14:paraId="3542E58C" w14:textId="77777777" w:rsidR="00FA2FDC" w:rsidRDefault="00FA2FDC" w:rsidP="002D7BEE">
            <w:pPr>
              <w:pStyle w:val="iBAAGStandardText"/>
            </w:pPr>
          </w:p>
          <w:p w14:paraId="3542E58E" w14:textId="77777777" w:rsidR="00FA2FDC" w:rsidRDefault="00FA2FDC" w:rsidP="002D7BEE">
            <w:pPr>
              <w:pStyle w:val="iBAAGStandardText"/>
            </w:pPr>
          </w:p>
          <w:p w14:paraId="3542E58F" w14:textId="77777777" w:rsidR="00FA2FDC" w:rsidRDefault="00FA2FDC" w:rsidP="002D7BEE">
            <w:pPr>
              <w:pStyle w:val="iBAAGStandardTextBold"/>
            </w:pPr>
            <w:r>
              <w:t>What is cellular therapy?</w:t>
            </w:r>
          </w:p>
          <w:p w14:paraId="3542E590" w14:textId="77777777" w:rsidR="00FA2FDC" w:rsidRDefault="00FA2FDC" w:rsidP="002D7BEE">
            <w:pPr>
              <w:pStyle w:val="iBAAGStandardText"/>
            </w:pPr>
            <w:r>
              <w:t>The administration of living whole cells for the treatment of a disease. For example, bone marrow transplants.</w:t>
            </w:r>
          </w:p>
          <w:p w14:paraId="3542E591" w14:textId="77777777" w:rsidR="00FA2FDC" w:rsidRDefault="00FA2FDC" w:rsidP="002D7BEE">
            <w:pPr>
              <w:pStyle w:val="iBAAGStandardText"/>
            </w:pPr>
          </w:p>
          <w:p w14:paraId="3542E592" w14:textId="77777777" w:rsidR="00FA2FDC" w:rsidRDefault="00FA2FDC" w:rsidP="002D7BEE">
            <w:pPr>
              <w:pStyle w:val="iBAAGStandardTextBold"/>
            </w:pPr>
            <w:r>
              <w:t>What is gene therapy?</w:t>
            </w:r>
          </w:p>
          <w:p w14:paraId="3542E593" w14:textId="77777777" w:rsidR="00FA2FDC" w:rsidRDefault="00FA2FDC" w:rsidP="002D7BEE">
            <w:pPr>
              <w:pStyle w:val="iBAAGStandardText"/>
            </w:pPr>
            <w:r>
              <w:t>The introduction, removal, or change in the content of a person’s genetic code for the treatment of a disease.</w:t>
            </w:r>
          </w:p>
          <w:p w14:paraId="3542E594" w14:textId="77777777" w:rsidR="00FA2FDC" w:rsidRDefault="00FA2FDC" w:rsidP="002D7BEE">
            <w:pPr>
              <w:pStyle w:val="iBAAGStandardText"/>
            </w:pPr>
          </w:p>
          <w:p w14:paraId="3542E595" w14:textId="77777777" w:rsidR="00FA2FDC" w:rsidRDefault="00FA2FDC" w:rsidP="002D7BEE">
            <w:pPr>
              <w:pStyle w:val="iBAAGStandardText"/>
            </w:pPr>
          </w:p>
          <w:p w14:paraId="3542E596" w14:textId="77777777" w:rsidR="00FA2FDC" w:rsidRDefault="00FA2FDC" w:rsidP="002D7BEE">
            <w:pPr>
              <w:pStyle w:val="iBAAGStandardTextBold"/>
            </w:pPr>
            <w:r>
              <w:t xml:space="preserve">Want more information? </w:t>
            </w:r>
          </w:p>
          <w:p w14:paraId="3542E597" w14:textId="77777777" w:rsidR="00FA2FDC" w:rsidRDefault="00FA2FDC" w:rsidP="002D7BEE">
            <w:pPr>
              <w:pStyle w:val="iBAAGStandardText"/>
            </w:pPr>
            <w:r>
              <w:t xml:space="preserve">View the </w:t>
            </w:r>
            <w:hyperlink r:id="rId58" w:history="1">
              <w:r>
                <w:rPr>
                  <w:rStyle w:val="Hyperlinks"/>
                </w:rPr>
                <w:t>glossary</w:t>
              </w:r>
            </w:hyperlink>
            <w:r>
              <w:t xml:space="preserve"> for definitions.</w:t>
            </w:r>
            <w:bookmarkEnd w:id="70"/>
          </w:p>
          <w:p w14:paraId="3542E598" w14:textId="77777777" w:rsidR="00FA2FDC" w:rsidRDefault="00FA2FDC" w:rsidP="002D7BEE">
            <w:pPr>
              <w:pStyle w:val="iBAAGStandardText"/>
            </w:pPr>
          </w:p>
        </w:tc>
        <w:tc>
          <w:tcPr>
            <w:tcW w:w="3330" w:type="dxa"/>
            <w:shd w:val="clear" w:color="auto" w:fill="FFFFFF" w:themeFill="background1"/>
          </w:tcPr>
          <w:p w14:paraId="3542E599" w14:textId="77777777" w:rsidR="00FA2FDC" w:rsidRDefault="00FA2FDC" w:rsidP="002D7BEE">
            <w:pPr>
              <w:pStyle w:val="iBAAGStandardText"/>
            </w:pPr>
            <w:r>
              <w:t>The amount you pay is based on where the covered health service is provided.</w:t>
            </w:r>
          </w:p>
          <w:p w14:paraId="3542E59A" w14:textId="77777777" w:rsidR="00FA2FDC" w:rsidRDefault="00FA2FDC" w:rsidP="002D7BEE">
            <w:pPr>
              <w:pStyle w:val="iBAAGStandardText"/>
            </w:pPr>
          </w:p>
          <w:p w14:paraId="3542E59B" w14:textId="77777777" w:rsidR="00FA2FDC" w:rsidRDefault="00FA2FDC" w:rsidP="002D7BEE">
            <w:pPr>
              <w:pStyle w:val="iBAAGStandardTextBold"/>
            </w:pPr>
            <w:r>
              <w:t>Is prior authorization needed?</w:t>
            </w:r>
          </w:p>
          <w:p w14:paraId="3542E59C" w14:textId="77777777" w:rsidR="00FA2FDC" w:rsidRDefault="00FA2FDC" w:rsidP="002D7BEE">
            <w:pPr>
              <w:pStyle w:val="iBAAGStandardText"/>
            </w:pPr>
            <w:r>
              <w:t>Yes</w:t>
            </w:r>
          </w:p>
          <w:p w14:paraId="3542E59D" w14:textId="77777777" w:rsidR="00FA2FDC" w:rsidRDefault="00FA2FDC" w:rsidP="002D7BEE">
            <w:pPr>
              <w:pStyle w:val="iBAAGStandardText"/>
            </w:pPr>
            <w:r>
              <w:tab/>
            </w:r>
          </w:p>
          <w:p w14:paraId="3542E59E" w14:textId="77777777" w:rsidR="00FA2FDC" w:rsidRDefault="00FA2FDC" w:rsidP="002D7BEE">
            <w:pPr>
              <w:pStyle w:val="iBAAGStandardTextBold"/>
            </w:pPr>
            <w:r>
              <w:t>Prior authorization is:</w:t>
            </w:r>
          </w:p>
          <w:p w14:paraId="3542E59F" w14:textId="77777777" w:rsidR="00FA2FDC" w:rsidRDefault="00FA2FDC" w:rsidP="002D7BEE">
            <w:pPr>
              <w:pStyle w:val="iBAAGStandardText"/>
            </w:pPr>
            <w:r>
              <w:t>Getting approval by calling the number listed on your health plan ID card before you can get medicine or services.</w:t>
            </w:r>
          </w:p>
          <w:p w14:paraId="3542E5A0" w14:textId="77777777" w:rsidR="00FA2FDC" w:rsidRDefault="00FA2FDC" w:rsidP="002D7BEE">
            <w:pPr>
              <w:pStyle w:val="iBAAGStandardText"/>
            </w:pPr>
          </w:p>
          <w:p w14:paraId="3542E5A1" w14:textId="77777777" w:rsidR="00FA2FDC" w:rsidRDefault="00FA2FDC" w:rsidP="002D7BEE">
            <w:pPr>
              <w:pStyle w:val="iBAAGStandardTextBold"/>
            </w:pPr>
            <w:r>
              <w:t xml:space="preserve">When do I need to call? </w:t>
            </w:r>
          </w:p>
          <w:p w14:paraId="3542E5A2" w14:textId="77777777" w:rsidR="00FA2FDC" w:rsidRDefault="00FA2FDC" w:rsidP="002D7BEE">
            <w:pPr>
              <w:pStyle w:val="iBAAGStandardText"/>
            </w:pPr>
            <w:r>
              <w:t>As soon as possible</w:t>
            </w:r>
          </w:p>
          <w:p w14:paraId="3542E5A3" w14:textId="77777777" w:rsidR="00FA2FDC" w:rsidRDefault="00FA2FDC" w:rsidP="002D7BEE">
            <w:pPr>
              <w:pStyle w:val="iBAAGStandardText"/>
            </w:pPr>
          </w:p>
          <w:p w14:paraId="3542E5A4" w14:textId="77777777" w:rsidR="00FA2FDC" w:rsidRDefault="00FA2FDC" w:rsidP="002D7BEE">
            <w:pPr>
              <w:pStyle w:val="iBAAGStandardTextBold"/>
            </w:pPr>
            <w:r>
              <w:t xml:space="preserve">If you don’t get prior authorization, you pay: </w:t>
            </w:r>
          </w:p>
          <w:p w14:paraId="3542E5A5" w14:textId="77777777" w:rsidR="00FA2FDC" w:rsidRDefault="00FA2FDC" w:rsidP="002D7BEE">
            <w:pPr>
              <w:pStyle w:val="iBAAGStandardText"/>
            </w:pPr>
            <w:r>
              <w:t>All charges</w:t>
            </w:r>
          </w:p>
        </w:tc>
        <w:tc>
          <w:tcPr>
            <w:tcW w:w="3330" w:type="dxa"/>
            <w:shd w:val="clear" w:color="auto" w:fill="FFFFFF" w:themeFill="background1"/>
          </w:tcPr>
          <w:p w14:paraId="3542E5A6" w14:textId="2304AB40" w:rsidR="00FA2FDC" w:rsidRDefault="00FA2FDC" w:rsidP="002D7BEE">
            <w:pPr>
              <w:pStyle w:val="iBAAGStandardText"/>
            </w:pPr>
            <w:r>
              <w:t>Out-of-network benefits are not available.</w:t>
            </w:r>
          </w:p>
          <w:p w14:paraId="3542E5A7" w14:textId="77777777" w:rsidR="00FA2FDC" w:rsidRDefault="00FA2FDC" w:rsidP="002D7BEE">
            <w:pPr>
              <w:pStyle w:val="iBAAGStandardText"/>
            </w:pPr>
          </w:p>
          <w:p w14:paraId="3542E5B7" w14:textId="77777777" w:rsidR="00FA2FDC" w:rsidRDefault="00FA2FDC">
            <w:pPr>
              <w:pStyle w:val="iBAAGStandardText"/>
            </w:pPr>
          </w:p>
        </w:tc>
        <w:tc>
          <w:tcPr>
            <w:tcW w:w="3330" w:type="dxa"/>
            <w:shd w:val="clear" w:color="auto" w:fill="FFFFFF" w:themeFill="background1"/>
          </w:tcPr>
          <w:p w14:paraId="3542E5B8" w14:textId="77777777" w:rsidR="00FA2FDC" w:rsidRDefault="00FA2FDC" w:rsidP="002D7BEE">
            <w:pPr>
              <w:pStyle w:val="iBAAGStandardText"/>
            </w:pPr>
            <w:r>
              <w:t>Network benefits must be received from a designated provider.</w:t>
            </w:r>
          </w:p>
          <w:p w14:paraId="3542E5B9" w14:textId="77777777" w:rsidR="00FA2FDC" w:rsidRDefault="00FA2FDC" w:rsidP="002D7BEE">
            <w:pPr>
              <w:pStyle w:val="iBAAGStandardText"/>
            </w:pPr>
          </w:p>
          <w:p w14:paraId="3542E5BA" w14:textId="77777777" w:rsidR="00FA2FDC" w:rsidRDefault="00FA2FDC" w:rsidP="002D7BEE">
            <w:pPr>
              <w:pStyle w:val="iBAAGStandardText"/>
            </w:pPr>
            <w:r>
              <w:t xml:space="preserve">Benefits for CAR-T therapy are described under </w:t>
            </w:r>
            <w:r>
              <w:rPr>
                <w:rStyle w:val="iBAAGStandardTextItalicsChar"/>
              </w:rPr>
              <w:t>Transplantation Services</w:t>
            </w:r>
            <w:r>
              <w:t>.</w:t>
            </w:r>
          </w:p>
          <w:p w14:paraId="3542E5BB" w14:textId="77777777" w:rsidR="00FA2FDC" w:rsidRDefault="00FA2FDC" w:rsidP="002D7BEE">
            <w:pPr>
              <w:pStyle w:val="iBAAGStandardText"/>
            </w:pPr>
          </w:p>
          <w:p w14:paraId="3542E5BC" w14:textId="77777777" w:rsidR="00FA2FDC" w:rsidRDefault="00FA2FDC" w:rsidP="002D7BEE">
            <w:pPr>
              <w:pStyle w:val="iBAAGStandardText"/>
            </w:pPr>
          </w:p>
          <w:p w14:paraId="3542E5BD" w14:textId="77777777" w:rsidR="00FA2FDC" w:rsidRDefault="00FA2FDC" w:rsidP="002D7BEE">
            <w:pPr>
              <w:pStyle w:val="iBAAGStandardText"/>
            </w:pPr>
          </w:p>
          <w:p w14:paraId="3542E5BE" w14:textId="77777777" w:rsidR="00FA2FDC" w:rsidRDefault="00FA2FDC" w:rsidP="002D7BEE">
            <w:pPr>
              <w:pStyle w:val="iBAAGStandardText"/>
            </w:pPr>
          </w:p>
        </w:tc>
      </w:tr>
      <w:tr w:rsidR="00D65A4A" w:rsidRPr="003F3B5E" w14:paraId="3542E5C6" w14:textId="77777777" w:rsidTr="006B37D8">
        <w:tc>
          <w:tcPr>
            <w:tcW w:w="3517" w:type="dxa"/>
            <w:tcBorders>
              <w:bottom w:val="single" w:sz="4" w:space="0" w:color="000000" w:themeColor="text1"/>
            </w:tcBorders>
            <w:shd w:val="clear" w:color="auto" w:fill="31849B"/>
            <w:vAlign w:val="center"/>
          </w:tcPr>
          <w:p w14:paraId="3542E5C0" w14:textId="77777777" w:rsidR="00D65A4A" w:rsidRPr="009057D3" w:rsidRDefault="00D65A4A" w:rsidP="002D7BEE">
            <w:pPr>
              <w:pStyle w:val="iBAAGTableHeader"/>
            </w:pPr>
            <w:r w:rsidRPr="009057D3">
              <w:lastRenderedPageBreak/>
              <w:t>Common Medical Event</w:t>
            </w:r>
          </w:p>
        </w:tc>
        <w:tc>
          <w:tcPr>
            <w:tcW w:w="3330" w:type="dxa"/>
            <w:tcBorders>
              <w:bottom w:val="single" w:sz="4" w:space="0" w:color="000000" w:themeColor="text1"/>
            </w:tcBorders>
            <w:shd w:val="clear" w:color="auto" w:fill="31849B"/>
            <w:vAlign w:val="center"/>
          </w:tcPr>
          <w:p w14:paraId="3542E5C1" w14:textId="77777777" w:rsidR="00D65A4A" w:rsidRPr="009057D3" w:rsidRDefault="00D65A4A" w:rsidP="002D7BEE">
            <w:pPr>
              <w:pStyle w:val="iBAAGTableHeader"/>
            </w:pPr>
            <w:r w:rsidRPr="009057D3">
              <w:t>Your cost if you use</w:t>
            </w:r>
          </w:p>
          <w:p w14:paraId="3542E5C2" w14:textId="77777777" w:rsidR="00D65A4A" w:rsidRPr="009057D3" w:rsidRDefault="00D65A4A" w:rsidP="002D7BEE">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3542E5C3" w14:textId="77777777" w:rsidR="00D65A4A" w:rsidRPr="009057D3" w:rsidRDefault="00D65A4A" w:rsidP="002D7BEE">
            <w:pPr>
              <w:pStyle w:val="iBAAGTableHeader"/>
            </w:pPr>
            <w:r w:rsidRPr="009057D3">
              <w:t>Your cost if you use</w:t>
            </w:r>
          </w:p>
          <w:p w14:paraId="3542E5C4" w14:textId="77777777" w:rsidR="00D65A4A" w:rsidRPr="009057D3" w:rsidRDefault="00D65A4A" w:rsidP="002D7BEE">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3542E5C5" w14:textId="77777777" w:rsidR="00D65A4A" w:rsidRPr="009057D3" w:rsidRDefault="00D65A4A" w:rsidP="002D7BEE">
            <w:pPr>
              <w:pStyle w:val="iBAAGTableHeader"/>
            </w:pPr>
            <w:r w:rsidRPr="009057D3">
              <w:t>Limits &amp; Exceptions</w:t>
            </w:r>
          </w:p>
        </w:tc>
      </w:tr>
      <w:tr w:rsidR="00D65A4A" w:rsidRPr="003F3B5E" w14:paraId="3542E60C" w14:textId="77777777" w:rsidTr="006B37D8">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You are referred by a network provider who has said based on medical and scientific 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lastRenderedPageBreak/>
              <w:t xml:space="preserve">Is federally funded or approved; and </w:t>
            </w:r>
          </w:p>
          <w:p w14:paraId="3542E5D2" w14:textId="77777777" w:rsidR="00D65A4A" w:rsidRDefault="00D65A4A" w:rsidP="002D7BEE">
            <w:pPr>
              <w:pStyle w:val="iBAAGLevel1Bullets"/>
            </w:pPr>
            <w:r>
              <w:t>Takes place under an investigational drug application reviewed by the Food and Drug 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59" w:history="1">
              <w:r w:rsidRPr="000D02D9">
                <w:rPr>
                  <w:rStyle w:val="Hyperlinks"/>
                </w:rPr>
                <w:t>glossary</w:t>
              </w:r>
            </w:hyperlink>
            <w:r>
              <w:t xml:space="preserve"> for 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lastRenderedPageBreak/>
              <w:t>The amount you pay is based on where the 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w:t>
            </w:r>
            <w:r w:rsidRPr="000D02D9">
              <w:lastRenderedPageBreak/>
              <w:t xml:space="preserve">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lastRenderedPageBreak/>
              <w:t>The amount you pay is based on where the 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w:t>
            </w:r>
            <w:r>
              <w:lastRenderedPageBreak/>
              <w:t xml:space="preserve">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lastRenderedPageBreak/>
              <w:t>No coverage for:</w:t>
            </w:r>
          </w:p>
          <w:p w14:paraId="3542E604" w14:textId="77777777" w:rsidR="00D65A4A" w:rsidRDefault="00D65A4A" w:rsidP="002D7BEE">
            <w:pPr>
              <w:pStyle w:val="iBAAGLevel1Bullets"/>
            </w:pPr>
            <w:r>
              <w:t xml:space="preserve">Cost for investigational drugs or devices. </w:t>
            </w:r>
          </w:p>
          <w:p w14:paraId="3542E605" w14:textId="77777777" w:rsidR="00D65A4A" w:rsidRDefault="00D65A4A" w:rsidP="002D7BEE">
            <w:pPr>
              <w:pStyle w:val="iBAAGLevel1Bullets"/>
            </w:pPr>
            <w:r>
              <w:t>Cost for non-health services (for example: travel/transportation) required for you to 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Items and services provided by the research sponsor free of charge for any person enrolled in the 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6B37D8">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t>About Your Benefits</w:t>
            </w:r>
          </w:p>
        </w:tc>
      </w:tr>
      <w:tr w:rsidR="00D65A4A" w:rsidRPr="003F3B5E" w14:paraId="3542E61E" w14:textId="77777777" w:rsidTr="006B37D8">
        <w:tc>
          <w:tcPr>
            <w:tcW w:w="3517" w:type="dxa"/>
            <w:shd w:val="clear" w:color="auto" w:fill="FFFFFF" w:themeFill="background1"/>
          </w:tcPr>
          <w:p w14:paraId="3542E60F" w14:textId="77777777" w:rsidR="00D65A4A" w:rsidRPr="003F3B5E" w:rsidRDefault="00D65A4A" w:rsidP="002D7BEE">
            <w:pPr>
              <w:pStyle w:val="iBAAGSituationBoxName"/>
            </w:pPr>
            <w:bookmarkStart w:id="71" w:name="Congenital_Heart_Disease_Resource_Servic"/>
            <w:r w:rsidRPr="003E7CCE">
              <w:t>Congenital Heart Disease Resource Services (CHDRS)</w:t>
            </w:r>
            <w:bookmarkEnd w:id="71"/>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6E88BF31"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lastRenderedPageBreak/>
              <w:t xml:space="preserve">Contact CHD Resource Services by clicking </w:t>
            </w:r>
            <w:hyperlink r:id="rId60"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6B37D8">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6B37D8">
        <w:tc>
          <w:tcPr>
            <w:tcW w:w="3517" w:type="dxa"/>
            <w:shd w:val="clear" w:color="auto" w:fill="FFFFFF" w:themeFill="background1"/>
          </w:tcPr>
          <w:p w14:paraId="3542E626" w14:textId="77777777" w:rsidR="00D65A4A" w:rsidRPr="006E4135" w:rsidRDefault="00D65A4A" w:rsidP="002D7BEE">
            <w:pPr>
              <w:pStyle w:val="iBAAGSituationBoxName"/>
            </w:pPr>
            <w:bookmarkStart w:id="72" w:name="Congenital_Heart_Disease_Surgeries"/>
            <w:r w:rsidRPr="006E4135">
              <w:t>Congenital Heart Disease Surgeries</w:t>
            </w:r>
            <w:bookmarkEnd w:id="72"/>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Physician services for anesthesiologists, 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lastRenderedPageBreak/>
              <w:t xml:space="preserve">View the </w:t>
            </w:r>
            <w:hyperlink r:id="rId61"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170C21E8" w:rsidR="00D65A4A" w:rsidRDefault="00AF63AC" w:rsidP="002D7BEE">
            <w:pPr>
              <w:pStyle w:val="iBAAGStandardText"/>
            </w:pPr>
            <w:r>
              <w:rPr>
                <w:rStyle w:val="iBAAGStandardTextBoldChar"/>
              </w:rPr>
              <w:lastRenderedPageBreak/>
              <w:t>20%</w:t>
            </w:r>
            <w:r w:rsidR="00D65A4A">
              <w:t xml:space="preserve"> co-insurance, after you pay the deductible.</w:t>
            </w:r>
          </w:p>
          <w:p w14:paraId="3542E638" w14:textId="1E58730F" w:rsidR="00D65A4A" w:rsidRDefault="00D65A4A" w:rsidP="002D7BEE">
            <w:pPr>
              <w:pStyle w:val="iBAAGStandardText"/>
            </w:pPr>
          </w:p>
          <w:p w14:paraId="3542E639"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1A0BAAC4" w:rsidR="00D65A4A" w:rsidRDefault="00AF63AC" w:rsidP="002D7BEE">
            <w:pPr>
              <w:pStyle w:val="iBAAGStandardText"/>
            </w:pPr>
            <w:r>
              <w:rPr>
                <w:rStyle w:val="iBAAGStandardTextBoldChar"/>
              </w:rPr>
              <w:t>50%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3542E64E" w14:textId="4CA2E9A9" w:rsidR="00D65A4A" w:rsidRDefault="00AF63AC" w:rsidP="002D7BEE">
            <w:pPr>
              <w:pStyle w:val="iBAAGStandardText"/>
            </w:pPr>
            <w:r>
              <w:rPr>
                <w:rStyle w:val="iBAAGStandardTextBoldChar"/>
              </w:rPr>
              <w:t>50%</w:t>
            </w:r>
            <w:r w:rsidR="00D65A4A">
              <w:t xml:space="preserve"> co-insurance</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If you do not use a designated provider, benefits will be 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r w:rsidR="00D65A4A" w:rsidRPr="003F3B5E" w14:paraId="3542E65D" w14:textId="77777777" w:rsidTr="006B37D8">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6B37D8">
        <w:tc>
          <w:tcPr>
            <w:tcW w:w="3517" w:type="dxa"/>
            <w:shd w:val="clear" w:color="auto" w:fill="FFFFFF" w:themeFill="background1"/>
          </w:tcPr>
          <w:p w14:paraId="3542E65E" w14:textId="77777777" w:rsidR="00D65A4A" w:rsidRDefault="00D65A4A" w:rsidP="002D7BEE">
            <w:pPr>
              <w:pStyle w:val="iBAAGSituationBoxName"/>
            </w:pPr>
            <w:bookmarkStart w:id="73" w:name="Dental_Services_Accident_Only"/>
            <w:r>
              <w:t>Dental Services - Accident Only</w:t>
            </w:r>
            <w:bookmarkEnd w:id="73"/>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3 months from the time you are 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lastRenderedPageBreak/>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Emergency 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2"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20EAC4AC" w:rsidR="00D65A4A" w:rsidRDefault="00AF63AC" w:rsidP="002D7BEE">
            <w:pPr>
              <w:pStyle w:val="iBAAGStandardText"/>
            </w:pPr>
            <w:r>
              <w:rPr>
                <w:rStyle w:val="iBAAGStandardTextBoldChar"/>
              </w:rPr>
              <w:lastRenderedPageBreak/>
              <w:t>20%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C" w14:textId="5067CFE5" w:rsidR="00D65A4A" w:rsidRDefault="00AF63AC" w:rsidP="002D7BEE">
            <w:pPr>
              <w:pStyle w:val="iBAAGStandardText"/>
            </w:pPr>
            <w:r w:rsidRPr="00AF63AC">
              <w:rPr>
                <w:color w:val="000000"/>
              </w:rPr>
              <w:t>No</w:t>
            </w:r>
          </w:p>
          <w:p w14:paraId="3542E67D" w14:textId="77777777" w:rsidR="00D65A4A" w:rsidRDefault="00D65A4A" w:rsidP="002D7BEE">
            <w:pPr>
              <w:pStyle w:val="iBAAGStandardText"/>
            </w:pP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08AA44E3" w:rsidR="00D65A4A" w:rsidRDefault="00AF63AC" w:rsidP="002D7BEE">
            <w:pPr>
              <w:pStyle w:val="iBAAGStandardText"/>
            </w:pPr>
            <w:r>
              <w:rPr>
                <w:rStyle w:val="iBAAGStandardTextBoldChar"/>
              </w:rPr>
              <w:t>20%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0" w14:textId="02CB0A39" w:rsidR="00D65A4A" w:rsidRDefault="00AF63AC" w:rsidP="002D7BEE">
            <w:pPr>
              <w:pStyle w:val="iBAAGStandardText"/>
            </w:pPr>
            <w:r w:rsidRPr="00AF63AC">
              <w:rPr>
                <w:color w:val="000000"/>
              </w:rPr>
              <w:t>No</w:t>
            </w:r>
          </w:p>
          <w:p w14:paraId="3542E691" w14:textId="77777777" w:rsidR="00D65A4A" w:rsidRDefault="00D65A4A" w:rsidP="002D7BEE">
            <w:pPr>
              <w:pStyle w:val="iBAAGStandardText"/>
            </w:pP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0" w14:textId="77777777" w:rsidR="00D65A4A" w:rsidRDefault="00D65A4A" w:rsidP="002D7BEE">
            <w:pPr>
              <w:pStyle w:val="iBAAGStandardText"/>
            </w:pPr>
          </w:p>
          <w:p w14:paraId="3542E6A1" w14:textId="77777777" w:rsidR="00D65A4A" w:rsidRDefault="00D65A4A" w:rsidP="002D7BEE">
            <w:pPr>
              <w:pStyle w:val="iBAAGStandardText"/>
            </w:pPr>
            <w:r>
              <w:t>No coverage for:</w:t>
            </w:r>
          </w:p>
          <w:p w14:paraId="3542E6A2" w14:textId="77777777" w:rsidR="00D65A4A" w:rsidRDefault="00D65A4A" w:rsidP="002D7BEE">
            <w:pPr>
              <w:pStyle w:val="iBAAGLevel1Bullets"/>
            </w:pPr>
            <w:r>
              <w:t xml:space="preserve">Damage that occurs as a result of normal activities, daily living or extraordinary use </w:t>
            </w:r>
          </w:p>
          <w:p w14:paraId="3542E6A3" w14:textId="77777777" w:rsidR="00D65A4A" w:rsidRDefault="00D65A4A" w:rsidP="002D7BEE">
            <w:pPr>
              <w:pStyle w:val="iBAAGLevel1Bullets"/>
            </w:pPr>
            <w:r>
              <w:t>Dental care that is required to treat the effects of a medical condition</w:t>
            </w:r>
          </w:p>
          <w:p w14:paraId="3542E6A4" w14:textId="77777777" w:rsidR="00D65A4A" w:rsidRPr="003F3B5E" w:rsidRDefault="00D65A4A" w:rsidP="002D7BEE">
            <w:pPr>
              <w:pStyle w:val="iBAAGStandardText"/>
            </w:pPr>
          </w:p>
        </w:tc>
      </w:tr>
      <w:tr w:rsidR="00D65A4A" w:rsidRPr="003F3B5E" w14:paraId="3542E6AC" w14:textId="77777777" w:rsidTr="006B37D8">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6B37D8">
        <w:tc>
          <w:tcPr>
            <w:tcW w:w="3517" w:type="dxa"/>
            <w:shd w:val="clear" w:color="auto" w:fill="FFFFFF" w:themeFill="background1"/>
          </w:tcPr>
          <w:p w14:paraId="3542E6AD" w14:textId="77777777" w:rsidR="00D65A4A" w:rsidRDefault="00D65A4A" w:rsidP="002D7BEE">
            <w:pPr>
              <w:pStyle w:val="iBAAGSituationBoxName"/>
            </w:pPr>
            <w:bookmarkStart w:id="74" w:name="Diabetes_Services"/>
            <w:r>
              <w:t>Diabetes Services</w:t>
            </w:r>
            <w:bookmarkEnd w:id="74"/>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lastRenderedPageBreak/>
              <w:t>What is diabetes?</w:t>
            </w:r>
            <w:r>
              <w:t xml:space="preserve"> A disease that makes your blood sugar level higher 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3"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lastRenderedPageBreak/>
              <w:t xml:space="preserve">The amount you pay is based on where the </w:t>
            </w:r>
            <w:r>
              <w:lastRenderedPageBreak/>
              <w:t>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lastRenderedPageBreak/>
              <w:t xml:space="preserve">The amount you pay is based on where the </w:t>
            </w:r>
            <w:r>
              <w:lastRenderedPageBreak/>
              <w:t>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lastRenderedPageBreak/>
              <w:t>None</w:t>
            </w:r>
          </w:p>
        </w:tc>
      </w:tr>
      <w:tr w:rsidR="00D65A4A" w:rsidRPr="003F3B5E" w14:paraId="3542E6CB" w14:textId="77777777" w:rsidTr="006B37D8">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6B37D8">
        <w:tc>
          <w:tcPr>
            <w:tcW w:w="3517" w:type="dxa"/>
            <w:shd w:val="clear" w:color="auto" w:fill="FFFFFF" w:themeFill="background1"/>
          </w:tcPr>
          <w:p w14:paraId="3542E6CC" w14:textId="77777777" w:rsidR="00D65A4A" w:rsidRPr="00B61C1C" w:rsidRDefault="00D65A4A" w:rsidP="002D7BEE">
            <w:pPr>
              <w:pStyle w:val="iBAAGSituationBoxName"/>
            </w:pPr>
            <w:bookmarkStart w:id="75" w:name="Diabetes_Supplies"/>
            <w:r w:rsidRPr="00B61C1C">
              <w:t>Diabetes Supplies</w:t>
            </w:r>
            <w:bookmarkEnd w:id="75"/>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lastRenderedPageBreak/>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including continuous  </w:t>
            </w:r>
            <w:r w:rsidRPr="00B61C1C">
              <w:t>monitors</w:t>
            </w:r>
          </w:p>
          <w:p w14:paraId="3542E6D3" w14:textId="77777777" w:rsidR="00D65A4A" w:rsidRPr="00B61C1C" w:rsidRDefault="00D65A4A" w:rsidP="002D7BEE">
            <w:pPr>
              <w:pStyle w:val="iBAAGLevel1Bullets"/>
            </w:pPr>
            <w:r w:rsidRPr="00B61C1C">
              <w:t>Insulin syringes with 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7DD92EE9" w:rsidR="00D65A4A" w:rsidRPr="00B61C1C" w:rsidRDefault="00D65A4A" w:rsidP="002D7BEE">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 xml:space="preserve">Continuous glucose </w:t>
            </w:r>
            <w:r>
              <w:lastRenderedPageBreak/>
              <w:t>monitors, i</w:t>
            </w:r>
            <w:r w:rsidRPr="00B61C1C">
              <w:t>nsulin pumps and related pump supplies are covered under your 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t xml:space="preserve">Want more information? </w:t>
            </w:r>
          </w:p>
          <w:p w14:paraId="3542E6E1" w14:textId="77777777" w:rsidR="00D65A4A" w:rsidRPr="00B61C1C" w:rsidRDefault="00D65A4A" w:rsidP="002D7BEE">
            <w:pPr>
              <w:pStyle w:val="iBAAGStandardText"/>
            </w:pPr>
            <w:r w:rsidRPr="00B61C1C">
              <w:t xml:space="preserve">View the </w:t>
            </w:r>
            <w:hyperlink r:id="rId64"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lastRenderedPageBreak/>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37B8685E" w:rsidR="00D65A4A" w:rsidRPr="00942BE3" w:rsidRDefault="00AF63AC" w:rsidP="002D7BEE">
            <w:r>
              <w:rPr>
                <w:rStyle w:val="iBAAGStandardTextBoldChar"/>
              </w:rPr>
              <w:lastRenderedPageBreak/>
              <w:t>20%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lastRenderedPageBreak/>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23299311" w:rsidR="00D65A4A" w:rsidRDefault="00AF63AC" w:rsidP="002D7BEE">
            <w:r>
              <w:rPr>
                <w:rStyle w:val="iBAAGStandardTextBoldChar"/>
              </w:rPr>
              <w:lastRenderedPageBreak/>
              <w:t>50%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lastRenderedPageBreak/>
              <w:t>None</w:t>
            </w:r>
          </w:p>
        </w:tc>
      </w:tr>
      <w:tr w:rsidR="00D65A4A" w:rsidRPr="00515428" w14:paraId="3542E70D" w14:textId="77777777" w:rsidTr="006B37D8">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6B37D8">
        <w:tc>
          <w:tcPr>
            <w:tcW w:w="3517" w:type="dxa"/>
            <w:shd w:val="clear" w:color="auto" w:fill="FFFFFF" w:themeFill="background1"/>
          </w:tcPr>
          <w:p w14:paraId="3542E70E" w14:textId="77777777" w:rsidR="00D65A4A" w:rsidRDefault="00D65A4A" w:rsidP="002D7BEE">
            <w:pPr>
              <w:pStyle w:val="iBAAGSituationBoxName"/>
            </w:pPr>
            <w:bookmarkStart w:id="76" w:name="Durable_Medical_Equipment"/>
            <w:r>
              <w:t>Durable Medical Equipment</w:t>
            </w:r>
            <w:bookmarkEnd w:id="76"/>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lastRenderedPageBreak/>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t xml:space="preserve">View the </w:t>
            </w:r>
            <w:hyperlink r:id="rId65"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0CFBAB73" w:rsidR="00D65A4A" w:rsidRDefault="00AF63AC" w:rsidP="002D7BEE">
            <w:pPr>
              <w:pStyle w:val="iBAAGStandardText"/>
            </w:pPr>
            <w:r>
              <w:rPr>
                <w:rStyle w:val="iBAAGStandardTextBoldChar"/>
              </w:rPr>
              <w:lastRenderedPageBreak/>
              <w:t>20%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2DED1E10" w:rsidR="00D65A4A" w:rsidRDefault="00AF63AC" w:rsidP="002D7BEE">
            <w:pPr>
              <w:pStyle w:val="iBAAGStandardText"/>
            </w:pPr>
            <w:r>
              <w:rPr>
                <w:rStyle w:val="iBAAGStandardTextBoldChar"/>
              </w:rPr>
              <w:t>50%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w:t>
            </w:r>
            <w:r>
              <w:lastRenderedPageBreak/>
              <w:t xml:space="preserve">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period of time you are enrolled 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lastRenderedPageBreak/>
              <w:t xml:space="preserve">No coverage for add-ons or upgrades when: </w:t>
            </w:r>
          </w:p>
          <w:p w14:paraId="3542E73F" w14:textId="77777777" w:rsidR="00D65A4A" w:rsidRDefault="00D65A4A" w:rsidP="002D7BEE">
            <w:pPr>
              <w:pStyle w:val="iBAAGLevel1Bullets"/>
            </w:pPr>
            <w:r>
              <w:t>The add-on or upgrade is for convenience only.</w:t>
            </w:r>
          </w:p>
          <w:p w14:paraId="3542E740" w14:textId="77777777" w:rsidR="00D65A4A" w:rsidRDefault="00D65A4A" w:rsidP="002D7BEE">
            <w:pPr>
              <w:pStyle w:val="iBAAGLevel1Bullets"/>
            </w:pPr>
            <w:r>
              <w:t>The add-on or 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6B37D8">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t>Your cost if you use</w:t>
            </w:r>
          </w:p>
          <w:p w14:paraId="3542E74D" w14:textId="77777777" w:rsidR="00D65A4A" w:rsidRPr="000D35F5" w:rsidRDefault="00D65A4A" w:rsidP="002D7BEE">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t>Limits &amp; Exceptions</w:t>
            </w:r>
          </w:p>
        </w:tc>
      </w:tr>
      <w:tr w:rsidR="00D65A4A" w:rsidRPr="00940F05" w14:paraId="3542E75F" w14:textId="77777777" w:rsidTr="006B37D8">
        <w:tc>
          <w:tcPr>
            <w:tcW w:w="3517" w:type="dxa"/>
            <w:shd w:val="clear" w:color="auto" w:fill="FFFFFF" w:themeFill="background1"/>
          </w:tcPr>
          <w:p w14:paraId="3542E750" w14:textId="77777777" w:rsidR="00D65A4A" w:rsidRDefault="00D65A4A" w:rsidP="002D7BEE">
            <w:pPr>
              <w:pStyle w:val="iBAAGSituationBoxName"/>
            </w:pPr>
            <w:bookmarkStart w:id="77" w:name="Experimental_Investigational_or_Unprove"/>
            <w:r>
              <w:t>Experimental, Investigational or Unproven Services</w:t>
            </w:r>
            <w:bookmarkEnd w:id="77"/>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66"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lastRenderedPageBreak/>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77777777" w:rsidR="00D65A4A" w:rsidRPr="000C44FB" w:rsidRDefault="00D65A4A" w:rsidP="002D7BEE">
            <w:pPr>
              <w:pStyle w:val="iBAAGStandardText"/>
              <w:rPr>
                <w:rFonts w:cs="Arial"/>
                <w:szCs w:val="22"/>
              </w:rPr>
            </w:pPr>
            <w:r w:rsidRPr="000C44FB">
              <w:rPr>
                <w:rFonts w:cs="Arial"/>
                <w:szCs w:val="22"/>
              </w:rPr>
              <w:t xml:space="preserve">No coverage for experimental, investigational or </w:t>
            </w:r>
            <w:r w:rsidRPr="000C44FB">
              <w:rPr>
                <w:rFonts w:cs="Arial"/>
                <w:szCs w:val="22"/>
              </w:rPr>
              <w:lastRenderedPageBreak/>
              <w:t>unproven services.</w:t>
            </w:r>
          </w:p>
          <w:p w14:paraId="3542E75E" w14:textId="77777777" w:rsidR="00D65A4A" w:rsidRPr="000C44FB" w:rsidRDefault="00D65A4A" w:rsidP="002D7BEE">
            <w:pPr>
              <w:pStyle w:val="iBAAGStandardText"/>
            </w:pPr>
          </w:p>
        </w:tc>
      </w:tr>
      <w:tr w:rsidR="00D65A4A" w:rsidRPr="0026681C" w14:paraId="3542E766" w14:textId="77777777" w:rsidTr="006B37D8">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6B37D8">
        <w:tc>
          <w:tcPr>
            <w:tcW w:w="3517" w:type="dxa"/>
            <w:shd w:val="clear" w:color="auto" w:fill="FFFFFF" w:themeFill="background1"/>
          </w:tcPr>
          <w:p w14:paraId="3542E767" w14:textId="77777777" w:rsidR="00D65A4A" w:rsidRPr="0026681C" w:rsidRDefault="00D65A4A" w:rsidP="002D7BEE">
            <w:pPr>
              <w:pStyle w:val="iBAAGStandardText"/>
            </w:pPr>
            <w:bookmarkStart w:id="78" w:name="Gender_Identity_Dysphoria_Services"/>
            <w:r w:rsidRPr="00CB1AFA">
              <w:rPr>
                <w:b/>
                <w:sz w:val="28"/>
                <w:szCs w:val="28"/>
              </w:rPr>
              <w:t>Gender Identity/ Dysphoria Services</w:t>
            </w:r>
            <w:bookmarkEnd w:id="78"/>
          </w:p>
          <w:p w14:paraId="3542E768" w14:textId="77777777" w:rsidR="00D65A4A" w:rsidRDefault="00D65A4A" w:rsidP="002D7BEE">
            <w:pPr>
              <w:pStyle w:val="iBAAGStandardText"/>
            </w:pPr>
          </w:p>
          <w:p w14:paraId="3542E769" w14:textId="77777777" w:rsidR="00D65A4A" w:rsidRDefault="00D65A4A" w:rsidP="002D7BEE">
            <w:pPr>
              <w:pStyle w:val="iBAAGStandardText"/>
            </w:pPr>
            <w:r>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w:t>
            </w:r>
            <w:r>
              <w:lastRenderedPageBreak/>
              <w:t xml:space="preserve">safety of the therapy </w:t>
            </w:r>
          </w:p>
          <w:p w14:paraId="3542E76C" w14:textId="77777777" w:rsidR="00D65A4A" w:rsidRDefault="00D65A4A" w:rsidP="00D65A4A">
            <w:pPr>
              <w:pStyle w:val="iBAAGLevel1Bullets"/>
              <w:tabs>
                <w:tab w:val="left" w:pos="720"/>
              </w:tabs>
            </w:pPr>
            <w:r>
              <w:t>Sex transformation operations and related 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67"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lastRenderedPageBreak/>
              <w:t>The amount you pay is based on where the covered health service is 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lastRenderedPageBreak/>
              <w:t>The amount you pay is based on where the covered health service is 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3542E77B" w14:textId="77777777" w:rsidR="00D65A4A" w:rsidRDefault="00D65A4A" w:rsidP="002D7BEE">
            <w:pPr>
              <w:pStyle w:val="iBAAGStandardText"/>
            </w:pPr>
            <w:r>
              <w:t xml:space="preserve">The authorization </w:t>
            </w:r>
            <w:r>
              <w:lastRenderedPageBreak/>
              <w:t>requirement is based on where the covered health service is provided.</w:t>
            </w:r>
          </w:p>
          <w:p w14:paraId="3542E77C" w14:textId="77777777" w:rsidR="00D65A4A" w:rsidRDefault="00D65A4A" w:rsidP="002D7BEE">
            <w:pPr>
              <w:pStyle w:val="iBAAGStandardText"/>
            </w:pPr>
          </w:p>
          <w:p w14:paraId="3542E77D" w14:textId="77777777" w:rsidR="00D65A4A" w:rsidRDefault="00D65A4A" w:rsidP="002D7BEE">
            <w:pPr>
              <w:pStyle w:val="iBAAGStandardTextBold"/>
            </w:pPr>
            <w:r>
              <w:t>Prior authorization is:</w:t>
            </w:r>
          </w:p>
          <w:p w14:paraId="3542E77E" w14:textId="77777777" w:rsidR="00D65A4A" w:rsidRDefault="00D65A4A" w:rsidP="002D7BEE">
            <w:pPr>
              <w:pStyle w:val="iBAAGStandardText"/>
            </w:pPr>
            <w:r>
              <w:t>Getting approval by calling the number listed on your health plan ID card before you can get medicine or services.</w:t>
            </w:r>
          </w:p>
          <w:p w14:paraId="3542E77F" w14:textId="77777777" w:rsidR="00D65A4A" w:rsidRPr="0026681C" w:rsidRDefault="00D65A4A" w:rsidP="002D7BEE">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lastRenderedPageBreak/>
              <w:t>No coverage for:</w:t>
            </w:r>
          </w:p>
          <w:p w14:paraId="3542E781" w14:textId="77777777" w:rsidR="00D65A4A" w:rsidRDefault="00D65A4A" w:rsidP="002D7BEE">
            <w:pPr>
              <w:pStyle w:val="iBAAGLevel1Bullets"/>
            </w:pPr>
            <w:r>
              <w:t>Surgical and drug treatment not 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lastRenderedPageBreak/>
              <w:t>Cosmetic procedures</w:t>
            </w:r>
          </w:p>
          <w:p w14:paraId="3542E784" w14:textId="77777777" w:rsidR="00D65A4A" w:rsidRPr="0026681C" w:rsidRDefault="00D65A4A" w:rsidP="002D7BEE">
            <w:pPr>
              <w:pStyle w:val="iBAAGStandardText"/>
            </w:pPr>
          </w:p>
        </w:tc>
      </w:tr>
      <w:tr w:rsidR="00D65A4A" w:rsidRPr="00244660" w14:paraId="3542E78C" w14:textId="77777777" w:rsidTr="006B37D8">
        <w:tc>
          <w:tcPr>
            <w:tcW w:w="3517" w:type="dxa"/>
            <w:tcBorders>
              <w:bottom w:val="single" w:sz="4" w:space="0" w:color="000000" w:themeColor="text1"/>
            </w:tcBorders>
            <w:shd w:val="clear" w:color="auto" w:fill="31849B"/>
            <w:vAlign w:val="center"/>
          </w:tcPr>
          <w:p w14:paraId="3542E786" w14:textId="77777777" w:rsidR="00D65A4A" w:rsidRPr="00244660" w:rsidRDefault="00D65A4A" w:rsidP="002D7BEE">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6B37D8">
        <w:tc>
          <w:tcPr>
            <w:tcW w:w="3517" w:type="dxa"/>
            <w:shd w:val="clear" w:color="auto" w:fill="FFFFFF" w:themeFill="background1"/>
          </w:tcPr>
          <w:p w14:paraId="3542E78D" w14:textId="77777777" w:rsidR="00D65A4A" w:rsidRPr="00274D00" w:rsidRDefault="00D65A4A" w:rsidP="002D7BEE">
            <w:pPr>
              <w:pStyle w:val="iBAAGSituationBoxName"/>
            </w:pPr>
            <w:bookmarkStart w:id="79" w:name="Habilitative_Services"/>
            <w:r w:rsidRPr="00F875F5">
              <w:t>Habilitati</w:t>
            </w:r>
            <w:r w:rsidRPr="00274D00">
              <w:t xml:space="preserve">ve  Services </w:t>
            </w:r>
          </w:p>
          <w:bookmarkEnd w:id="79"/>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w:t>
            </w:r>
            <w:r w:rsidRPr="00A04653">
              <w:lastRenderedPageBreak/>
              <w:t xml:space="preserve">(manipulative) treatment </w:t>
            </w:r>
          </w:p>
          <w:p w14:paraId="3542E795" w14:textId="77777777" w:rsidR="00D65A4A" w:rsidRPr="00B51BBE" w:rsidRDefault="00D65A4A" w:rsidP="002D7BEE">
            <w:pPr>
              <w:pStyle w:val="iBAAGLevel1Bullets"/>
            </w:pPr>
            <w:r w:rsidRPr="00B51BBE">
              <w:t>Speech therapy to restore speech, language, voice, communication and 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68"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9E" w14:textId="77777777" w:rsidR="00D65A4A" w:rsidRDefault="00D65A4A" w:rsidP="002D7BEE">
            <w:pPr>
              <w:pStyle w:val="iBAAGStandardText"/>
            </w:pPr>
            <w:r w:rsidRPr="00CB1AFA">
              <w:t>The amount you pay is based on where the covered health service is provided.</w:t>
            </w:r>
          </w:p>
          <w:p w14:paraId="3668CC43" w14:textId="77777777" w:rsidR="006D1FF2" w:rsidRPr="00CB1AFA" w:rsidRDefault="006D1FF2" w:rsidP="002D7BEE">
            <w:pPr>
              <w:pStyle w:val="iBAAGStandardText"/>
            </w:pP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4F2E4DA3" w14:textId="77777777" w:rsidR="007C6268" w:rsidRDefault="007C6268" w:rsidP="002D7BEE">
            <w:pPr>
              <w:pStyle w:val="iBAAGStandardText"/>
            </w:pPr>
          </w:p>
          <w:p w14:paraId="3542E7A3" w14:textId="77777777" w:rsidR="00D65A4A" w:rsidRPr="00480907" w:rsidRDefault="00D65A4A" w:rsidP="002D7BEE">
            <w:pPr>
              <w:pStyle w:val="iBAAGStandardTextBold"/>
              <w:rPr>
                <w:rStyle w:val="InstructionalTextChar"/>
                <w:color w:val="auto"/>
              </w:rPr>
            </w:pPr>
            <w:r w:rsidRPr="00E370F5">
              <w:rPr>
                <w:rStyle w:val="InstructionalTextChar"/>
                <w:b/>
                <w:color w:val="auto"/>
              </w:rPr>
              <w:t>Outpatient</w:t>
            </w:r>
          </w:p>
          <w:p w14:paraId="3542E7A5" w14:textId="340301D7" w:rsidR="00D65A4A" w:rsidRDefault="00D65A4A" w:rsidP="002D7BEE">
            <w:pPr>
              <w:pStyle w:val="iBAAGStandardText"/>
            </w:pPr>
            <w:r>
              <w:t>Chiropractic (manipulative) treatment:</w:t>
            </w:r>
          </w:p>
          <w:p w14:paraId="3542E7A7" w14:textId="3679E60B" w:rsidR="00D65A4A" w:rsidRDefault="00D65A4A" w:rsidP="002D7BEE">
            <w:pPr>
              <w:pStyle w:val="iBAAGStandardText"/>
            </w:pPr>
          </w:p>
          <w:p w14:paraId="3542E7A8" w14:textId="5EBF2F9C" w:rsidR="00D65A4A" w:rsidRDefault="00D65A4A" w:rsidP="002D7BEE">
            <w:pPr>
              <w:pStyle w:val="iBAAGStandardText"/>
            </w:pPr>
          </w:p>
          <w:p w14:paraId="3542E7A9" w14:textId="07F8B2D5" w:rsidR="00D65A4A" w:rsidRDefault="00D65A4A" w:rsidP="002D7BEE">
            <w:pPr>
              <w:pStyle w:val="iBAAGStandardText"/>
            </w:pPr>
            <w:r>
              <w:rPr>
                <w:rStyle w:val="iBAAGStandardTextBoldChar"/>
              </w:rPr>
              <w:t>$</w:t>
            </w:r>
            <w:r w:rsidR="00BC2556" w:rsidRPr="007E0B92">
              <w:rPr>
                <w:rStyle w:val="InstructionalTextChar"/>
                <w:color w:val="auto"/>
              </w:rPr>
              <w:t>4</w:t>
            </w:r>
            <w:r>
              <w:rPr>
                <w:rStyle w:val="iBAAGStandardTextBoldChar"/>
              </w:rPr>
              <w:t>0</w:t>
            </w:r>
            <w:r>
              <w:t xml:space="preserve"> co-pay per visit.</w:t>
            </w:r>
          </w:p>
          <w:p w14:paraId="3542E7AA" w14:textId="46650125" w:rsidR="00D65A4A" w:rsidRDefault="00D65A4A" w:rsidP="002D7BEE">
            <w:pPr>
              <w:pStyle w:val="iBAAGStandardText"/>
            </w:pPr>
            <w:r>
              <w:lastRenderedPageBreak/>
              <w:t>The annual deductible does not apply.</w:t>
            </w:r>
          </w:p>
          <w:p w14:paraId="3542E7AB" w14:textId="7193B745" w:rsidR="00D65A4A" w:rsidRDefault="00D65A4A" w:rsidP="002D7BEE">
            <w:pPr>
              <w:pStyle w:val="iBAAGStandardText"/>
            </w:pPr>
          </w:p>
          <w:p w14:paraId="3542E7AC" w14:textId="2BE9B34C" w:rsidR="00D65A4A" w:rsidRDefault="00D65A4A" w:rsidP="002D7BEE">
            <w:pPr>
              <w:pStyle w:val="iBAAGStandardText"/>
            </w:pPr>
            <w:r>
              <w:t>All other therapies:</w:t>
            </w:r>
          </w:p>
          <w:p w14:paraId="3542E7AE" w14:textId="55222699" w:rsidR="00D65A4A" w:rsidRDefault="00D65A4A" w:rsidP="002D7BEE">
            <w:pPr>
              <w:pStyle w:val="iBAAGStandardText"/>
            </w:pPr>
          </w:p>
          <w:p w14:paraId="3542E7AF" w14:textId="77777777" w:rsidR="00D65A4A" w:rsidRDefault="00D65A4A" w:rsidP="002D7BEE">
            <w:pPr>
              <w:pStyle w:val="iBAAGStandardText"/>
            </w:pPr>
          </w:p>
          <w:p w14:paraId="3542E7B0" w14:textId="3A42D495" w:rsidR="00D65A4A" w:rsidRDefault="00D65A4A" w:rsidP="002D7BEE">
            <w:pPr>
              <w:pStyle w:val="iBAAGStandardText"/>
            </w:pPr>
            <w:r w:rsidRPr="00571967">
              <w:rPr>
                <w:rStyle w:val="iBAAGStandardTextBoldChar"/>
              </w:rPr>
              <w:t>$</w:t>
            </w:r>
            <w:r w:rsidR="006B37D8" w:rsidRPr="007E0B92">
              <w:rPr>
                <w:rStyle w:val="InstructionalTextChar"/>
                <w:color w:val="auto"/>
              </w:rPr>
              <w:t>2</w:t>
            </w:r>
            <w:r w:rsidRPr="00571967">
              <w:rPr>
                <w:rStyle w:val="iBAAGStandardTextBoldChar"/>
              </w:rPr>
              <w:t>0</w:t>
            </w:r>
            <w:r>
              <w:t xml:space="preserve"> co-pay per visit.</w:t>
            </w:r>
          </w:p>
          <w:p w14:paraId="3542E7B1" w14:textId="7E366678" w:rsidR="00D65A4A" w:rsidRDefault="00D65A4A" w:rsidP="002D7BEE">
            <w:pPr>
              <w:pStyle w:val="iBAAGStandardText"/>
            </w:pPr>
            <w:r>
              <w:t>The annual deductible does not apply.</w:t>
            </w:r>
          </w:p>
          <w:p w14:paraId="3542E7B2" w14:textId="54B12AB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lastRenderedPageBreak/>
              <w:t xml:space="preserve">When do I need to call? </w:t>
            </w:r>
          </w:p>
          <w:p w14:paraId="3542E7C1" w14:textId="77777777" w:rsidR="00D65A4A" w:rsidRPr="00EE2B9C" w:rsidRDefault="00D65A4A" w:rsidP="002D7BEE">
            <w:pPr>
              <w:pStyle w:val="iBAAGLevel1Bullets"/>
              <w:ind w:left="720"/>
            </w:pPr>
            <w:r w:rsidRPr="00EE2B9C">
              <w:t>5 business days before a scheduled admission</w:t>
            </w:r>
          </w:p>
          <w:p w14:paraId="3542E7C2" w14:textId="77777777" w:rsidR="00D65A4A" w:rsidRPr="00EE2B9C" w:rsidRDefault="00D65A4A" w:rsidP="002D7BEE">
            <w:pPr>
              <w:pStyle w:val="iBAAGLevel1Bullets"/>
              <w:ind w:left="720"/>
            </w:pPr>
            <w:r w:rsidRPr="00EE2B9C">
              <w:t xml:space="preserve">24 hours before a 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3542E7C5" w14:textId="080611BE" w:rsidR="00D65A4A" w:rsidRPr="002B4D8E" w:rsidRDefault="00AF63AC" w:rsidP="002D7BEE">
            <w:r>
              <w:rPr>
                <w:rStyle w:val="iBAAGStandardTextBoldChar"/>
              </w:rPr>
              <w:t>50%</w:t>
            </w:r>
            <w:r w:rsidR="00D65A4A" w:rsidRPr="002B4D8E">
              <w:t xml:space="preserve"> co-insurance</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0F8DE138" w:rsidR="00D65A4A" w:rsidRDefault="00AF63AC" w:rsidP="002D7BEE">
            <w:pPr>
              <w:pStyle w:val="iBAAGStandardText"/>
            </w:pPr>
            <w:r>
              <w:rPr>
                <w:rStyle w:val="iBAAGStandardTextBoldChar"/>
              </w:rPr>
              <w:t>50%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lastRenderedPageBreak/>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5105CD7A" w:rsidR="00D65A4A" w:rsidRPr="00597E44" w:rsidRDefault="002F3333" w:rsidP="002D7BEE">
            <w:pPr>
              <w:pStyle w:val="iBAAGLevel1Bullets"/>
            </w:pPr>
            <w:r>
              <w:rPr>
                <w:rStyle w:val="iBAAGStandardTextBoldChar"/>
              </w:rPr>
              <w:t>6</w:t>
            </w:r>
            <w:r w:rsidR="00D65A4A" w:rsidRPr="00597E44">
              <w:rPr>
                <w:rStyle w:val="iBAAGStandardTextBoldChar"/>
              </w:rPr>
              <w:t>0</w:t>
            </w:r>
            <w:r w:rsidR="00D65A4A" w:rsidRPr="00597E44">
              <w:t xml:space="preserve"> visits of speech </w:t>
            </w:r>
            <w:r w:rsidR="00D65A4A" w:rsidRPr="00597E44">
              <w:lastRenderedPageBreak/>
              <w:t>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671D67F4" w14:textId="6E29EA62" w:rsidR="007C6268" w:rsidRDefault="007C6268" w:rsidP="002D7BEE">
            <w:pPr>
              <w:pStyle w:val="iBAAGStandardText"/>
            </w:pPr>
            <w:r w:rsidRPr="001F5B8A">
              <w:t>There are no visit limits for:</w:t>
            </w:r>
          </w:p>
          <w:p w14:paraId="59119D46" w14:textId="0E97393D" w:rsidR="007C6268" w:rsidRDefault="007C6268" w:rsidP="007E0B92">
            <w:pPr>
              <w:pStyle w:val="iBAAGStandardText"/>
              <w:numPr>
                <w:ilvl w:val="0"/>
                <w:numId w:val="7"/>
              </w:numPr>
            </w:pPr>
            <w:r w:rsidRPr="001F5B8A">
              <w:t>Chiropractic (manipulative) treatment</w:t>
            </w:r>
          </w:p>
          <w:p w14:paraId="5A7B81C5" w14:textId="77777777" w:rsidR="007C6268" w:rsidRDefault="007C6268" w:rsidP="007E0B92">
            <w:pPr>
              <w:pStyle w:val="iBAAGStandardText"/>
              <w:ind w:left="720"/>
            </w:pP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6B37D8">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t>Your cost if you use</w:t>
            </w:r>
          </w:p>
          <w:p w14:paraId="3542E7EB"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t>Limits &amp; Exceptions</w:t>
            </w:r>
          </w:p>
        </w:tc>
      </w:tr>
      <w:tr w:rsidR="00D65A4A" w:rsidRPr="0026681C" w14:paraId="3542E80E" w14:textId="77777777" w:rsidTr="006B37D8">
        <w:tc>
          <w:tcPr>
            <w:tcW w:w="3517" w:type="dxa"/>
            <w:shd w:val="clear" w:color="auto" w:fill="FFFFFF" w:themeFill="background1"/>
          </w:tcPr>
          <w:p w14:paraId="3542E7EE" w14:textId="77777777" w:rsidR="00D65A4A" w:rsidRPr="0026681C" w:rsidRDefault="00D65A4A" w:rsidP="002D7BEE">
            <w:pPr>
              <w:pStyle w:val="iBAAGSituationBoxName"/>
            </w:pPr>
            <w:bookmarkStart w:id="80" w:name="Hearing_Aids"/>
            <w:r w:rsidRPr="0026681C">
              <w:t>Hearing Aids</w:t>
            </w:r>
            <w:bookmarkEnd w:id="80"/>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lastRenderedPageBreak/>
              <w:t>Hearing aids are electronic amplifying devices designed to fix a hearing impairment and bring sound more effectively into the ear. A hearing aid 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0D522B65" w14:textId="77777777" w:rsidR="005A4149" w:rsidRDefault="005A4149" w:rsidP="005A4149">
            <w:pPr>
              <w:pStyle w:val="iBAAGStandardText"/>
            </w:pPr>
            <w:r w:rsidRPr="007E0B92">
              <w:rPr>
                <w:color w:val="000000"/>
              </w:rPr>
              <w:t xml:space="preserve">UnitedHealthcare Hearing </w:t>
            </w:r>
            <w:r w:rsidRPr="007E0B92">
              <w:t xml:space="preserve">is available to you. For more information about this program, click </w:t>
            </w:r>
            <w:hyperlink r:id="rId69" w:history="1">
              <w:r w:rsidRPr="007E0B92">
                <w:rPr>
                  <w:rStyle w:val="Hyperlink"/>
                  <w:b/>
                  <w:bCs/>
                  <w:color w:val="3333FF"/>
                </w:rPr>
                <w:t>here</w:t>
              </w:r>
            </w:hyperlink>
            <w:r w:rsidRPr="007E0B92">
              <w:t xml:space="preserve"> or call </w:t>
            </w:r>
            <w:r w:rsidRPr="007E0B92">
              <w:rPr>
                <w:rStyle w:val="iBAAGStandardTextBoldChar"/>
              </w:rPr>
              <w:t>1-855-523-9355,</w:t>
            </w:r>
            <w:r w:rsidRPr="007E0B92">
              <w:t xml:space="preserve"> TTY users can dial </w:t>
            </w:r>
            <w:r w:rsidRPr="007E0B92">
              <w:rPr>
                <w:rStyle w:val="iBAAGStandardTextBoldChar"/>
              </w:rPr>
              <w:t>711</w:t>
            </w:r>
            <w:r w:rsidRPr="007E0B92">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0"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6CE03544" w:rsidR="00D65A4A" w:rsidRPr="0026681C" w:rsidRDefault="00AF63AC" w:rsidP="002D7BEE">
            <w:pPr>
              <w:pStyle w:val="iBAAGStandardText"/>
            </w:pPr>
            <w:r>
              <w:rPr>
                <w:rStyle w:val="iBAAGStandardTextBoldChar"/>
              </w:rPr>
              <w:lastRenderedPageBreak/>
              <w:t>20%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lastRenderedPageBreak/>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7068574E" w:rsidR="00D65A4A" w:rsidRPr="0026681C" w:rsidRDefault="00AF63AC" w:rsidP="002D7BEE">
            <w:pPr>
              <w:pStyle w:val="iBAAGStandardText"/>
            </w:pPr>
            <w:r>
              <w:rPr>
                <w:rStyle w:val="iBAAGStandardTextBoldChar"/>
              </w:rPr>
              <w:lastRenderedPageBreak/>
              <w:t>50%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lastRenderedPageBreak/>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7DE949EA" w:rsidR="00D65A4A" w:rsidRPr="0026681C" w:rsidRDefault="00D65A4A" w:rsidP="002D7BEE">
            <w:pPr>
              <w:pStyle w:val="iBAAGStandardText"/>
            </w:pPr>
            <w:r w:rsidRPr="0026681C">
              <w:lastRenderedPageBreak/>
              <w:t xml:space="preserve">Benefits are limited to a single purchase (including </w:t>
            </w:r>
            <w:r w:rsidRPr="0026681C">
              <w:lastRenderedPageBreak/>
              <w:t xml:space="preserve">repair/replacement) per hearing impaired ear 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No coverage for bone anchored hearing aids 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6B37D8">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6B37D8">
        <w:tc>
          <w:tcPr>
            <w:tcW w:w="3517" w:type="dxa"/>
            <w:shd w:val="clear" w:color="auto" w:fill="FFFFFF" w:themeFill="background1"/>
          </w:tcPr>
          <w:p w14:paraId="3542E816" w14:textId="77777777" w:rsidR="00D65A4A" w:rsidRDefault="00D65A4A" w:rsidP="002D7BEE">
            <w:pPr>
              <w:pStyle w:val="iBAAGSituationBoxName"/>
            </w:pPr>
            <w:bookmarkStart w:id="81" w:name="Home_Health_Care"/>
            <w:r>
              <w:lastRenderedPageBreak/>
              <w:t>Home Health Care</w:t>
            </w:r>
            <w:bookmarkEnd w:id="81"/>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1"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79C5983B" w:rsidR="00D65A4A" w:rsidRDefault="00AF63AC" w:rsidP="002D7BEE">
            <w:pPr>
              <w:pStyle w:val="iBAAGStandardText"/>
            </w:pPr>
            <w:r>
              <w:rPr>
                <w:rStyle w:val="iBAAGStandardTextBoldChar"/>
              </w:rPr>
              <w:t>20%</w:t>
            </w:r>
            <w:r w:rsidR="00D65A4A">
              <w:t xml:space="preserve"> co-insurance, after you pay the deductible.</w:t>
            </w:r>
          </w:p>
          <w:p w14:paraId="3542E823" w14:textId="77777777" w:rsidR="00D65A4A" w:rsidRDefault="00D65A4A" w:rsidP="002D7BEE">
            <w:pPr>
              <w:pStyle w:val="iBAAGStandardText"/>
            </w:pPr>
          </w:p>
          <w:p w14:paraId="3542E824" w14:textId="77777777" w:rsidR="00D65A4A" w:rsidRDefault="00D65A4A" w:rsidP="002D7BEE">
            <w:pPr>
              <w:pStyle w:val="iBAAGStandardText"/>
            </w:pPr>
            <w:r>
              <w:t xml:space="preserve">To receive network benefits, intravenous infusion must be received from a provider we identify. </w:t>
            </w:r>
          </w:p>
          <w:p w14:paraId="3542E825" w14:textId="77777777" w:rsidR="00D65A4A" w:rsidRDefault="00D65A4A" w:rsidP="002D7BEE">
            <w:pPr>
              <w:pStyle w:val="iBAAGStandardText"/>
            </w:pPr>
          </w:p>
          <w:p w14:paraId="3542E826" w14:textId="77777777" w:rsidR="00D65A4A" w:rsidRDefault="00D65A4A" w:rsidP="002D7BEE">
            <w:pPr>
              <w:pStyle w:val="iBAAGStandardTextBold"/>
            </w:pPr>
            <w:r>
              <w:t>Is prior authorization needed?</w:t>
            </w:r>
          </w:p>
          <w:p w14:paraId="3542E827" w14:textId="77777777" w:rsidR="00D65A4A" w:rsidRDefault="00D65A4A" w:rsidP="002D7BEE">
            <w:pPr>
              <w:pStyle w:val="iBAAGStandardText"/>
            </w:pPr>
            <w:r>
              <w:t>No</w:t>
            </w:r>
          </w:p>
          <w:p w14:paraId="3542E828" w14:textId="77777777" w:rsidR="00D65A4A" w:rsidRPr="003F3B5E" w:rsidRDefault="00D65A4A" w:rsidP="002D7BEE">
            <w:pPr>
              <w:pStyle w:val="iBAAGStandardText"/>
            </w:pPr>
          </w:p>
        </w:tc>
        <w:tc>
          <w:tcPr>
            <w:tcW w:w="3330" w:type="dxa"/>
            <w:shd w:val="clear" w:color="auto" w:fill="FFFFFF" w:themeFill="background1"/>
          </w:tcPr>
          <w:p w14:paraId="3542E829" w14:textId="2C6E03CC" w:rsidR="00D65A4A" w:rsidRDefault="00AF63AC" w:rsidP="002D7BEE">
            <w:pPr>
              <w:pStyle w:val="iBAAGStandardText"/>
            </w:pPr>
            <w:r>
              <w:rPr>
                <w:rStyle w:val="iBAAGStandardTextBoldChar"/>
              </w:rPr>
              <w:t>50%</w:t>
            </w:r>
            <w:r w:rsidR="00D65A4A">
              <w:t xml:space="preserve"> co-insurance, after you pay the deductible.</w:t>
            </w:r>
          </w:p>
          <w:p w14:paraId="3542E82A" w14:textId="77777777" w:rsidR="00D65A4A" w:rsidRDefault="00D65A4A" w:rsidP="002D7BEE">
            <w:pPr>
              <w:pStyle w:val="iBAAGStandardText"/>
            </w:pPr>
          </w:p>
          <w:p w14:paraId="3542E82B" w14:textId="77777777" w:rsidR="00D65A4A" w:rsidRDefault="00D65A4A" w:rsidP="002D7BEE">
            <w:pPr>
              <w:pStyle w:val="iBAAGStandardTextBold"/>
            </w:pPr>
            <w:r>
              <w:t>Is prior authorization needed?</w:t>
            </w:r>
          </w:p>
          <w:p w14:paraId="3542E82C" w14:textId="77777777" w:rsidR="00D65A4A" w:rsidRDefault="00D65A4A" w:rsidP="002D7BEE">
            <w:pPr>
              <w:pStyle w:val="iBAAGStandardText"/>
            </w:pPr>
            <w:r>
              <w:t>Yes</w:t>
            </w:r>
          </w:p>
          <w:p w14:paraId="3542E82D" w14:textId="77777777" w:rsidR="00D65A4A" w:rsidRDefault="00D65A4A" w:rsidP="002D7BEE">
            <w:pPr>
              <w:pStyle w:val="iBAAGStandardText"/>
            </w:pPr>
          </w:p>
          <w:p w14:paraId="3542E82E" w14:textId="77777777" w:rsidR="00D65A4A" w:rsidRDefault="00D65A4A" w:rsidP="002D7BEE">
            <w:pPr>
              <w:pStyle w:val="iBAAGStandardTextBold"/>
            </w:pPr>
            <w:r>
              <w:t>Prior authorization is:</w:t>
            </w:r>
          </w:p>
          <w:p w14:paraId="3542E82F" w14:textId="77777777" w:rsidR="00D65A4A" w:rsidRDefault="00D65A4A" w:rsidP="002D7BEE">
            <w:pPr>
              <w:pStyle w:val="iBAAGStandardText"/>
            </w:pPr>
            <w:r>
              <w:t xml:space="preserve">Getting </w:t>
            </w:r>
            <w:r w:rsidRPr="00651223">
              <w:t>approval</w:t>
            </w:r>
            <w:r>
              <w:t xml:space="preserve"> by calling the number listed on your health plan ID card before you can get medicine or services.</w:t>
            </w:r>
          </w:p>
          <w:p w14:paraId="3542E830" w14:textId="77777777" w:rsidR="00D65A4A" w:rsidRDefault="00D65A4A" w:rsidP="002D7BEE">
            <w:pPr>
              <w:pStyle w:val="iBAAGStandardText"/>
            </w:pPr>
          </w:p>
          <w:p w14:paraId="3542E831" w14:textId="77777777" w:rsidR="00D65A4A" w:rsidRDefault="00D65A4A" w:rsidP="002D7BEE">
            <w:pPr>
              <w:pStyle w:val="iBAAGStandardTextBold"/>
            </w:pPr>
            <w:r>
              <w:t xml:space="preserve">When do I need to call? </w:t>
            </w:r>
          </w:p>
          <w:p w14:paraId="3542E832" w14:textId="77777777" w:rsidR="00D65A4A" w:rsidRDefault="00D65A4A" w:rsidP="002D7BEE">
            <w:pPr>
              <w:pStyle w:val="iBAAGLevel1Bullets"/>
            </w:pPr>
            <w:r>
              <w:t>5 business days before getting services</w:t>
            </w:r>
          </w:p>
          <w:p w14:paraId="3542E833" w14:textId="77777777" w:rsidR="00D65A4A" w:rsidRDefault="00D65A4A" w:rsidP="002D7BEE">
            <w:pPr>
              <w:pStyle w:val="iBAAGLevel1Bullets"/>
            </w:pPr>
            <w:r>
              <w:t>As soon as possible</w:t>
            </w:r>
          </w:p>
          <w:p w14:paraId="3542E834" w14:textId="77777777" w:rsidR="00D65A4A" w:rsidRDefault="00D65A4A" w:rsidP="002D7BEE">
            <w:pPr>
              <w:pStyle w:val="iBAAGStandardText"/>
            </w:pPr>
          </w:p>
          <w:p w14:paraId="3542E835" w14:textId="77777777" w:rsidR="00D65A4A" w:rsidRDefault="00D65A4A" w:rsidP="002D7BEE">
            <w:pPr>
              <w:pStyle w:val="iBAAGStandardTextBold"/>
            </w:pPr>
            <w:r>
              <w:t xml:space="preserve">If you don’t get prior authorization, you pay: </w:t>
            </w:r>
          </w:p>
          <w:p w14:paraId="3542E836" w14:textId="13948666" w:rsidR="00D65A4A" w:rsidRDefault="00AF63AC" w:rsidP="002D7BEE">
            <w:pPr>
              <w:pStyle w:val="iBAAGStandardText"/>
            </w:pPr>
            <w:r>
              <w:rPr>
                <w:rStyle w:val="iBAAGStandardTextBoldChar"/>
              </w:rPr>
              <w:t>50%</w:t>
            </w:r>
            <w:r w:rsidR="00D65A4A">
              <w:t xml:space="preserve"> co-insurance</w:t>
            </w:r>
          </w:p>
          <w:p w14:paraId="3542E837" w14:textId="77777777" w:rsidR="00D65A4A" w:rsidRDefault="00D65A4A" w:rsidP="002D7BEE">
            <w:pPr>
              <w:pStyle w:val="iBAAGStandardText"/>
            </w:pPr>
          </w:p>
          <w:p w14:paraId="3542E838" w14:textId="77777777" w:rsidR="00D65A4A" w:rsidRPr="003F3B5E" w:rsidRDefault="00D65A4A" w:rsidP="002D7BEE">
            <w:pPr>
              <w:pStyle w:val="iBAAGStandardText"/>
            </w:pPr>
          </w:p>
        </w:tc>
        <w:tc>
          <w:tcPr>
            <w:tcW w:w="3330" w:type="dxa"/>
            <w:shd w:val="clear" w:color="auto" w:fill="FFFFFF" w:themeFill="background1"/>
          </w:tcPr>
          <w:p w14:paraId="3542E839" w14:textId="77777777" w:rsidR="00D65A4A" w:rsidRDefault="00D65A4A" w:rsidP="002D7BEE">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542E83A" w14:textId="77777777" w:rsidR="00D65A4A" w:rsidRDefault="00D65A4A" w:rsidP="002D7BEE">
            <w:pPr>
              <w:pStyle w:val="iBAAGStandardText"/>
            </w:pPr>
          </w:p>
          <w:p w14:paraId="3542E83B" w14:textId="437230F5" w:rsidR="00D65A4A" w:rsidRDefault="00D65A4A" w:rsidP="002D7BEE">
            <w:pPr>
              <w:pStyle w:val="iBAAGStandardText"/>
            </w:pPr>
            <w:r>
              <w:t>This visit limit does not include any service that is billed for the administration of intravenous infusion</w:t>
            </w:r>
            <w:r w:rsidR="00031DD6">
              <w:rPr>
                <w:rStyle w:val="MandateStandardTextChar"/>
              </w:rPr>
              <w:t xml:space="preserve"> </w:t>
            </w:r>
            <w:r w:rsidR="00031DD6" w:rsidRPr="007E0B92">
              <w:rPr>
                <w:rStyle w:val="MandateStandardTextChar"/>
                <w:color w:val="auto"/>
              </w:rPr>
              <w:t>or provided instead of an inpatient stay</w:t>
            </w:r>
            <w:r>
              <w:t>.</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Respite care unless in hospice. This is 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6B37D8">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6B37D8">
        <w:tc>
          <w:tcPr>
            <w:tcW w:w="3517" w:type="dxa"/>
            <w:shd w:val="clear" w:color="auto" w:fill="FFFFFF" w:themeFill="background1"/>
          </w:tcPr>
          <w:p w14:paraId="3542E84B" w14:textId="77777777" w:rsidR="00D65A4A" w:rsidRPr="00FC1671" w:rsidRDefault="00D65A4A" w:rsidP="002D7BEE">
            <w:pPr>
              <w:pStyle w:val="iBAAGSituationBoxName"/>
            </w:pPr>
            <w:bookmarkStart w:id="82" w:name="Hospice_Care"/>
            <w:r w:rsidRPr="00FC1671">
              <w:t>Hospice Care</w:t>
            </w:r>
            <w:bookmarkEnd w:id="82"/>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2" w:history="1">
              <w:r w:rsidRPr="00FC1671">
                <w:rPr>
                  <w:rStyle w:val="Hyperlinks"/>
                </w:rPr>
                <w:t>glossary</w:t>
              </w:r>
            </w:hyperlink>
            <w:r w:rsidRPr="00FC1671">
              <w:t xml:space="preserve"> for 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43F4B000" w:rsidR="00D65A4A" w:rsidRDefault="00AF63AC" w:rsidP="002D7BEE">
            <w:pPr>
              <w:pStyle w:val="iBAAGStandardText"/>
            </w:pPr>
            <w:r>
              <w:rPr>
                <w:rStyle w:val="iBAAGStandardTextBoldChar"/>
              </w:rPr>
              <w:t>20%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1D10CBA4" w:rsidR="00D65A4A" w:rsidRDefault="00AF63AC" w:rsidP="002D7BEE">
            <w:pPr>
              <w:pStyle w:val="iBAAGStandardText"/>
            </w:pPr>
            <w:r>
              <w:rPr>
                <w:rStyle w:val="iBAAGStandardTextBoldChar"/>
              </w:rPr>
              <w:t>50%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pay: </w:t>
            </w:r>
          </w:p>
          <w:p w14:paraId="3542E86B" w14:textId="28610BAD" w:rsidR="00D65A4A" w:rsidRDefault="00AF63AC" w:rsidP="002D7BEE">
            <w:pPr>
              <w:pStyle w:val="iBAAGStandardText"/>
            </w:pPr>
            <w:r>
              <w:rPr>
                <w:rStyle w:val="iBAAGStandardTextBoldChar"/>
              </w:rPr>
              <w:t>50%</w:t>
            </w:r>
            <w:r w:rsidR="00D65A4A">
              <w:t xml:space="preserve"> co-insurance</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t>None</w:t>
            </w:r>
          </w:p>
        </w:tc>
      </w:tr>
      <w:tr w:rsidR="00D65A4A" w:rsidRPr="00CD71EA" w14:paraId="3542E870" w14:textId="77777777" w:rsidTr="006B37D8">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6B37D8">
        <w:tc>
          <w:tcPr>
            <w:tcW w:w="3517" w:type="dxa"/>
            <w:shd w:val="clear" w:color="auto" w:fill="FFFFFF" w:themeFill="background1"/>
          </w:tcPr>
          <w:p w14:paraId="3542E871" w14:textId="77777777" w:rsidR="00D65A4A" w:rsidRDefault="00D65A4A" w:rsidP="002D7BEE">
            <w:pPr>
              <w:pStyle w:val="iBAAGSituationBoxName"/>
            </w:pPr>
            <w:bookmarkStart w:id="83" w:name="Kidney_Disease_Programs"/>
            <w:r>
              <w:t xml:space="preserve">Kidney Disease </w:t>
            </w:r>
            <w:r>
              <w:lastRenderedPageBreak/>
              <w:t>Programs</w:t>
            </w:r>
            <w:bookmarkEnd w:id="83"/>
            <w:r>
              <w:t xml:space="preserve"> </w:t>
            </w:r>
          </w:p>
        </w:tc>
        <w:tc>
          <w:tcPr>
            <w:tcW w:w="9990" w:type="dxa"/>
            <w:gridSpan w:val="3"/>
            <w:shd w:val="clear" w:color="auto" w:fill="FFFFFF" w:themeFill="background1"/>
          </w:tcPr>
          <w:p w14:paraId="3542E872" w14:textId="77777777" w:rsidR="00D65A4A" w:rsidRDefault="00D65A4A" w:rsidP="002D7BEE">
            <w:pPr>
              <w:pStyle w:val="iBAAGStandardText"/>
            </w:pPr>
            <w:r>
              <w:lastRenderedPageBreak/>
              <w:t xml:space="preserve">Our Chronic Kidney Disease (CKD) and Kidney Resource Services (KRS) </w:t>
            </w:r>
            <w:r>
              <w:lastRenderedPageBreak/>
              <w:t>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r w:rsidR="00D65A4A" w:rsidRPr="00B22F94" w14:paraId="3542E880" w14:textId="77777777" w:rsidTr="006B37D8">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6B37D8">
        <w:tc>
          <w:tcPr>
            <w:tcW w:w="3517" w:type="dxa"/>
            <w:shd w:val="clear" w:color="auto" w:fill="FFFFFF" w:themeFill="background1"/>
          </w:tcPr>
          <w:p w14:paraId="3542E881" w14:textId="77777777" w:rsidR="00D65A4A" w:rsidRDefault="00D65A4A" w:rsidP="002D7BEE">
            <w:pPr>
              <w:pStyle w:val="iBAAGSituationBoxName"/>
            </w:pPr>
            <w:bookmarkStart w:id="84" w:name="Ostomy_Supplies"/>
            <w:r>
              <w:t>Ostomy Supplies</w:t>
            </w:r>
            <w:bookmarkEnd w:id="84"/>
          </w:p>
          <w:p w14:paraId="3542E882" w14:textId="77777777" w:rsidR="00D65A4A" w:rsidRDefault="00D65A4A" w:rsidP="002D7BEE">
            <w:pPr>
              <w:pStyle w:val="iBAAGStandardText"/>
            </w:pPr>
          </w:p>
          <w:p w14:paraId="3542E883" w14:textId="77777777" w:rsidR="00D65A4A" w:rsidRDefault="00D65A4A" w:rsidP="002D7BEE">
            <w:pPr>
              <w:pStyle w:val="iBAAGStandardText"/>
            </w:pPr>
            <w:r>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Irrigation sleeves, bags 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73" w:history="1">
              <w:r w:rsidRPr="00B22F94">
                <w:rPr>
                  <w:rStyle w:val="Hyperlinks"/>
                </w:rPr>
                <w:t>glossary</w:t>
              </w:r>
            </w:hyperlink>
            <w:r>
              <w:t xml:space="preserve"> for definitions.</w:t>
            </w:r>
          </w:p>
        </w:tc>
        <w:tc>
          <w:tcPr>
            <w:tcW w:w="3330" w:type="dxa"/>
            <w:shd w:val="clear" w:color="auto" w:fill="FFFFFF" w:themeFill="background1"/>
          </w:tcPr>
          <w:p w14:paraId="3542E88A" w14:textId="2E09AF0F" w:rsidR="00D65A4A" w:rsidRDefault="00AF63AC" w:rsidP="002D7BEE">
            <w:pPr>
              <w:pStyle w:val="iBAAGStandardText"/>
            </w:pPr>
            <w:r>
              <w:rPr>
                <w:rStyle w:val="iBAAGStandardTextBoldChar"/>
              </w:rPr>
              <w:t>20%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448DA9AA" w:rsidR="00D65A4A" w:rsidRDefault="00AF63AC" w:rsidP="002D7BEE">
            <w:pPr>
              <w:pStyle w:val="iBAAGStandardText"/>
            </w:pPr>
            <w:r>
              <w:rPr>
                <w:rStyle w:val="iBAAGStandardTextBoldChar"/>
              </w:rPr>
              <w:t>50%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6B37D8">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6B37D8">
        <w:tc>
          <w:tcPr>
            <w:tcW w:w="3517" w:type="dxa"/>
            <w:shd w:val="clear" w:color="auto" w:fill="FFFFFF" w:themeFill="background1"/>
          </w:tcPr>
          <w:p w14:paraId="3542E8A8" w14:textId="77777777" w:rsidR="00D65A4A" w:rsidRDefault="00D65A4A" w:rsidP="002D7BEE">
            <w:pPr>
              <w:pStyle w:val="iBAAGSituationBoxName"/>
            </w:pPr>
            <w:bookmarkStart w:id="85" w:name="Pharmaceutical_Products_Outpatient"/>
            <w:r>
              <w:t>Pharmaceutical Products – Outpatient</w:t>
            </w:r>
            <w:bookmarkEnd w:id="85"/>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lastRenderedPageBreak/>
              <w:t>What are outpatient pharmaceutical products?</w:t>
            </w:r>
            <w:r>
              <w:t xml:space="preserve"> Medications administered by a medical provider and are covered 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74" w:history="1">
              <w:r w:rsidRPr="00243B2F">
                <w:rPr>
                  <w:rStyle w:val="Hyperlinks"/>
                </w:rPr>
                <w:t>glossary</w:t>
              </w:r>
            </w:hyperlink>
            <w:r>
              <w:t xml:space="preserve"> for 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2040B612" w:rsidR="00D65A4A" w:rsidRDefault="00AF63AC" w:rsidP="002D7BEE">
            <w:pPr>
              <w:pStyle w:val="iBAAGStandardText"/>
            </w:pPr>
            <w:r>
              <w:rPr>
                <w:rStyle w:val="iBAAGStandardTextBoldChar"/>
              </w:rPr>
              <w:lastRenderedPageBreak/>
              <w:t>20%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 xml:space="preserve">Is prior authorization </w:t>
            </w:r>
            <w:r>
              <w:lastRenderedPageBreak/>
              <w:t>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6D95812A" w:rsidR="00D65A4A" w:rsidRDefault="00AF63AC" w:rsidP="002D7BEE">
            <w:pPr>
              <w:pStyle w:val="iBAAGStandardText"/>
            </w:pPr>
            <w:r>
              <w:rPr>
                <w:rStyle w:val="iBAAGStandardTextBoldChar"/>
              </w:rPr>
              <w:lastRenderedPageBreak/>
              <w:t>50%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 xml:space="preserve">Is prior authorization </w:t>
            </w:r>
            <w:r>
              <w:lastRenderedPageBreak/>
              <w:t>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lastRenderedPageBreak/>
              <w:t xml:space="preserve">If the service is provided in a doctor’s office, additional co-pays, deductible </w:t>
            </w:r>
            <w:r>
              <w:t>or</w:t>
            </w:r>
            <w:r w:rsidRPr="00243B2F">
              <w:t xml:space="preserve"> co-</w:t>
            </w:r>
            <w:r w:rsidRPr="00243B2F">
              <w:lastRenderedPageBreak/>
              <w:t xml:space="preserve">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6B37D8">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lastRenderedPageBreak/>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6B37D8">
        <w:tc>
          <w:tcPr>
            <w:tcW w:w="3517" w:type="dxa"/>
            <w:shd w:val="clear" w:color="auto" w:fill="FFFFFF" w:themeFill="background1"/>
          </w:tcPr>
          <w:p w14:paraId="3542E8CB" w14:textId="77777777" w:rsidR="00D65A4A" w:rsidRPr="00F337DF" w:rsidRDefault="00D65A4A" w:rsidP="002D7BEE">
            <w:pPr>
              <w:pStyle w:val="iBAAGSituationBoxName"/>
            </w:pPr>
            <w:bookmarkStart w:id="86" w:name="Prosthetic_Devices"/>
            <w:r w:rsidRPr="00F337DF">
              <w:t>Prosthetics</w:t>
            </w:r>
            <w:bookmarkEnd w:id="86"/>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Pr="00F337DF" w:rsidRDefault="00D65A4A" w:rsidP="002D7BEE">
            <w:pPr>
              <w:pStyle w:val="iBAAGLevel1Bullets"/>
            </w:pPr>
            <w:r w:rsidRPr="00F337DF">
              <w:lastRenderedPageBreak/>
              <w:t xml:space="preserve">Breast prosthesis, including mastectomy bras </w:t>
            </w: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The prosthetic device must 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Benefits under this section are provided only for external prosthetic devices and do not include any 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t xml:space="preserve">View the </w:t>
            </w:r>
            <w:hyperlink r:id="rId75"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1B89240B" w:rsidR="00D65A4A" w:rsidRDefault="00AF63AC" w:rsidP="002D7BEE">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3542E8DD" w14:textId="77777777" w:rsidR="00D65A4A" w:rsidRPr="00F337DF" w:rsidRDefault="00D65A4A" w:rsidP="002D7BEE"/>
        </w:tc>
        <w:tc>
          <w:tcPr>
            <w:tcW w:w="3330" w:type="dxa"/>
            <w:shd w:val="clear" w:color="auto" w:fill="FFFFFF" w:themeFill="background1"/>
          </w:tcPr>
          <w:p w14:paraId="3542E8DE" w14:textId="7738702B" w:rsidR="00D65A4A" w:rsidRPr="00F337DF" w:rsidRDefault="00AF63AC" w:rsidP="002D7BEE">
            <w:r>
              <w:rPr>
                <w:rStyle w:val="iBAAGStandardTextBoldChar"/>
              </w:rPr>
              <w:t>50%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 xml:space="preserve">by </w:t>
            </w:r>
            <w:r w:rsidRPr="00785572">
              <w:rPr>
                <w:rStyle w:val="iBAAGStandardTextChar"/>
              </w:rPr>
              <w:lastRenderedPageBreak/>
              <w:t>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F337DF" w:rsidRDefault="00D65A4A" w:rsidP="002D7BEE">
            <w:pPr>
              <w:pStyle w:val="iBAAGStandardTextBold"/>
            </w:pPr>
            <w:r w:rsidRPr="00F337DF">
              <w:t xml:space="preserve">If you don’t get prior authorization, you pay: </w:t>
            </w:r>
          </w:p>
          <w:p w14:paraId="3542E8EA" w14:textId="77777777" w:rsidR="00D65A4A" w:rsidRPr="00F337DF" w:rsidRDefault="00D65A4A" w:rsidP="002D7BEE">
            <w:r w:rsidRPr="00785572">
              <w:rPr>
                <w:rStyle w:val="iBAAGStandardTextChar"/>
              </w:rPr>
              <w:t>All charges</w:t>
            </w:r>
          </w:p>
          <w:p w14:paraId="3542E8EB" w14:textId="77777777" w:rsidR="00D65A4A" w:rsidRPr="00F337DF" w:rsidRDefault="00D65A4A" w:rsidP="002D7BEE"/>
        </w:tc>
        <w:tc>
          <w:tcPr>
            <w:tcW w:w="3330" w:type="dxa"/>
            <w:shd w:val="clear" w:color="auto" w:fill="FFFFFF" w:themeFill="background1"/>
          </w:tcPr>
          <w:p w14:paraId="3542E8EC" w14:textId="77777777" w:rsidR="00D65A4A" w:rsidRDefault="00D65A4A" w:rsidP="002D7BEE">
            <w:pPr>
              <w:pStyle w:val="iBAAGStandardText"/>
            </w:pPr>
            <w:r>
              <w:lastRenderedPageBreak/>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w:t>
            </w:r>
            <w:r>
              <w:lastRenderedPageBreak/>
              <w:t xml:space="preserve">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t>Repairs to prosthetic devices due to misuse</w:t>
            </w:r>
          </w:p>
          <w:p w14:paraId="3542E8F2" w14:textId="77777777" w:rsidR="00D65A4A" w:rsidRPr="00F337DF" w:rsidRDefault="00D65A4A" w:rsidP="002D7BEE">
            <w:pPr>
              <w:pStyle w:val="iBAAGLevel1Bullets"/>
            </w:pPr>
            <w:r>
              <w:t>Replacement of prosthetic devices due to misuse or to replace lost or stolen items.</w:t>
            </w:r>
          </w:p>
        </w:tc>
      </w:tr>
      <w:tr w:rsidR="00D65A4A" w:rsidRPr="006C7677" w14:paraId="3542E8FA" w14:textId="77777777" w:rsidTr="006B37D8">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6B37D8">
        <w:tc>
          <w:tcPr>
            <w:tcW w:w="3517" w:type="dxa"/>
            <w:shd w:val="clear" w:color="auto" w:fill="FFFFFF" w:themeFill="background1"/>
          </w:tcPr>
          <w:p w14:paraId="3542E8FB" w14:textId="77777777" w:rsidR="00D65A4A" w:rsidRPr="006C7677" w:rsidRDefault="00D65A4A" w:rsidP="002D7BEE">
            <w:pPr>
              <w:pStyle w:val="iBAAGSituationBoxName"/>
            </w:pPr>
            <w:bookmarkStart w:id="87" w:name="Reconstructive_Procedures"/>
            <w:r w:rsidRPr="006C7677">
              <w:t>Reconstructive Procedures</w:t>
            </w:r>
            <w:bookmarkEnd w:id="87"/>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t xml:space="preserve">A procedure to correct or improve a part of the body because of birth defects, accidents, injuries or </w:t>
            </w:r>
            <w:r w:rsidRPr="006C7677">
              <w:lastRenderedPageBreak/>
              <w:t>medical conditions.</w:t>
            </w:r>
          </w:p>
          <w:p w14:paraId="3542E8FF" w14:textId="77777777" w:rsidR="00D65A4A" w:rsidRPr="006C7677" w:rsidRDefault="00D65A4A" w:rsidP="002D7BEE">
            <w:pPr>
              <w:pStyle w:val="iBAAGStandardText"/>
            </w:pPr>
          </w:p>
          <w:p w14:paraId="3542E900" w14:textId="77777777" w:rsidR="00D65A4A" w:rsidRPr="006C7677" w:rsidRDefault="00D65A4A" w:rsidP="002D7BEE">
            <w:pPr>
              <w:pStyle w:val="iBAAGStandardText"/>
            </w:pPr>
            <w:r w:rsidRPr="006C7677">
              <w:t xml:space="preserve">Benefits include breast reconstruction following a mastectomy and </w:t>
            </w:r>
          </w:p>
          <w:p w14:paraId="3542E901" w14:textId="77777777" w:rsidR="00D65A4A" w:rsidRPr="006C7677" w:rsidRDefault="00D65A4A" w:rsidP="002D7BEE">
            <w:pPr>
              <w:pStyle w:val="iBAAGStandardText"/>
            </w:pPr>
            <w:r w:rsidRPr="006C7677">
              <w:t xml:space="preserve">reconstruction of the non-affected breast to achieve symmetry. </w:t>
            </w: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76"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lastRenderedPageBreak/>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lastRenderedPageBreak/>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lastRenderedPageBreak/>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3542E919" w14:textId="4B3407F9" w:rsidR="00D65A4A" w:rsidRPr="006C7677" w:rsidRDefault="00AF63AC" w:rsidP="002D7BEE">
            <w:pPr>
              <w:pStyle w:val="iBAAGStandardText"/>
            </w:pPr>
            <w:r>
              <w:rPr>
                <w:rStyle w:val="iBAAGStandardTextBoldChar"/>
              </w:rPr>
              <w:t>50%</w:t>
            </w:r>
            <w:r w:rsidR="00D65A4A" w:rsidRPr="006C7677">
              <w:t xml:space="preserve"> co-insurance</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lastRenderedPageBreak/>
              <w:t xml:space="preserve">No coverage for cosmetic procedures. </w:t>
            </w:r>
          </w:p>
        </w:tc>
      </w:tr>
      <w:tr w:rsidR="00D65A4A" w:rsidRPr="00571967" w14:paraId="3542E923" w14:textId="77777777" w:rsidTr="006B37D8">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6B37D8">
        <w:tc>
          <w:tcPr>
            <w:tcW w:w="3517" w:type="dxa"/>
            <w:shd w:val="clear" w:color="auto" w:fill="FFFFFF" w:themeFill="background1"/>
          </w:tcPr>
          <w:p w14:paraId="3542E924" w14:textId="77777777" w:rsidR="00D65A4A" w:rsidRDefault="00D65A4A" w:rsidP="002D7BEE">
            <w:pPr>
              <w:pStyle w:val="iBAAGSituationBoxName"/>
            </w:pPr>
            <w:bookmarkStart w:id="88" w:name="Rehabilitation_Services"/>
            <w:r>
              <w:t>Rehabilitation</w:t>
            </w:r>
            <w:bookmarkEnd w:id="88"/>
            <w:r>
              <w:t xml:space="preserve"> and </w:t>
            </w:r>
            <w:bookmarkStart w:id="89" w:name="Chiropractic_Services"/>
            <w:r>
              <w:t xml:space="preserve">Chiropractic </w:t>
            </w:r>
            <w:bookmarkEnd w:id="89"/>
            <w:r>
              <w:t xml:space="preserve">Services - 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What are rehabilitation services?</w:t>
            </w:r>
            <w:r>
              <w:t xml:space="preserve"> Health care </w:t>
            </w:r>
            <w:r>
              <w:lastRenderedPageBreak/>
              <w:t>services that help a person get back a functional skill that has been lost because of sickness or injury. Example:  Speech therapy 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 xml:space="preserve">Speech therapy to restore speech, language, voice, communication and auditory processing after an injury, stroke, </w:t>
            </w:r>
            <w:r>
              <w:lastRenderedPageBreak/>
              <w:t>cancer, congenital anomaly, or autism spectrum disorders.</w:t>
            </w:r>
          </w:p>
          <w:p w14:paraId="3542E932" w14:textId="77777777" w:rsidR="00D65A4A" w:rsidRDefault="00D65A4A" w:rsidP="002D7BEE">
            <w:pPr>
              <w:pStyle w:val="iBAAGLevel1Bullets"/>
            </w:pPr>
            <w:r>
              <w:t>Cognitive therapy when medically necessary after a brain injury or stroke.</w:t>
            </w:r>
          </w:p>
          <w:p w14:paraId="3542E933" w14:textId="5BAFA6C4" w:rsidR="00D65A4A" w:rsidRDefault="00D65A4A" w:rsidP="002D7BEE">
            <w:pPr>
              <w:pStyle w:val="iBAAGLevel1Bullets"/>
            </w:pP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77"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3B" w14:textId="44100E9F" w:rsidR="00D65A4A" w:rsidRDefault="00D65A4A" w:rsidP="002D7BEE">
            <w:pPr>
              <w:pStyle w:val="iBAAGStandardText"/>
            </w:pPr>
            <w:r>
              <w:lastRenderedPageBreak/>
              <w:t>Chiropractic (manipulative) treatment:</w:t>
            </w:r>
          </w:p>
          <w:p w14:paraId="3542E93E" w14:textId="3F6C6922" w:rsidR="00D65A4A" w:rsidRDefault="00D65A4A" w:rsidP="002D7BEE">
            <w:pPr>
              <w:pStyle w:val="iBAAGStandardText"/>
            </w:pPr>
          </w:p>
          <w:p w14:paraId="3542E93F" w14:textId="0EB95059" w:rsidR="00D65A4A" w:rsidRDefault="00D65A4A" w:rsidP="002D7BEE">
            <w:pPr>
              <w:pStyle w:val="iBAAGStandardText"/>
            </w:pPr>
            <w:r>
              <w:rPr>
                <w:rStyle w:val="iBAAGStandardTextBoldChar"/>
              </w:rPr>
              <w:t>$</w:t>
            </w:r>
            <w:r w:rsidR="006D1FF2" w:rsidRPr="007E0B92">
              <w:rPr>
                <w:rStyle w:val="InstructionalTextChar"/>
                <w:color w:val="auto"/>
              </w:rPr>
              <w:t>4</w:t>
            </w:r>
            <w:r>
              <w:rPr>
                <w:rStyle w:val="iBAAGStandardTextBoldChar"/>
              </w:rPr>
              <w:t>0</w:t>
            </w:r>
            <w:r>
              <w:t xml:space="preserve"> co-pay per visit.</w:t>
            </w:r>
          </w:p>
          <w:p w14:paraId="3542E940" w14:textId="61478334" w:rsidR="00D65A4A" w:rsidRDefault="00D65A4A" w:rsidP="002D7BEE">
            <w:pPr>
              <w:pStyle w:val="iBAAGStandardText"/>
            </w:pPr>
            <w:r>
              <w:t>The annual deductible does not apply.</w:t>
            </w:r>
          </w:p>
          <w:p w14:paraId="3542E941" w14:textId="1259CBC3" w:rsidR="00D65A4A" w:rsidRDefault="00D65A4A" w:rsidP="002D7BEE">
            <w:pPr>
              <w:pStyle w:val="iBAAGStandardText"/>
            </w:pPr>
          </w:p>
          <w:p w14:paraId="3542E942" w14:textId="0F815A27" w:rsidR="00D65A4A" w:rsidRDefault="00D65A4A" w:rsidP="002D7BEE">
            <w:pPr>
              <w:pStyle w:val="iBAAGStandardText"/>
              <w:rPr>
                <w:rStyle w:val="InstructionalTextChar"/>
              </w:rPr>
            </w:pPr>
            <w:r>
              <w:t>All other therapies:</w:t>
            </w:r>
          </w:p>
          <w:p w14:paraId="3542E944" w14:textId="2DEF5331" w:rsidR="00D65A4A" w:rsidRDefault="00D65A4A" w:rsidP="002D7BEE">
            <w:pPr>
              <w:pStyle w:val="iBAAGStandardText"/>
            </w:pPr>
          </w:p>
          <w:p w14:paraId="3542E945" w14:textId="77777777" w:rsidR="00D65A4A" w:rsidRDefault="00D65A4A" w:rsidP="002D7BEE">
            <w:pPr>
              <w:pStyle w:val="iBAAGStandardText"/>
            </w:pPr>
          </w:p>
          <w:p w14:paraId="3542E946" w14:textId="6F1FCB30" w:rsidR="00D65A4A" w:rsidRDefault="00D65A4A" w:rsidP="002D7BEE">
            <w:pPr>
              <w:pStyle w:val="iBAAGStandardText"/>
            </w:pPr>
            <w:r w:rsidRPr="00571967">
              <w:rPr>
                <w:rStyle w:val="iBAAGStandardTextBoldChar"/>
              </w:rPr>
              <w:t>$</w:t>
            </w:r>
            <w:r w:rsidR="006D1FF2" w:rsidRPr="007E0B92">
              <w:rPr>
                <w:rStyle w:val="InstructionalTextChar"/>
                <w:color w:val="auto"/>
              </w:rPr>
              <w:t>20</w:t>
            </w:r>
            <w:r>
              <w:t xml:space="preserve"> co-pay per visit.</w:t>
            </w:r>
          </w:p>
          <w:p w14:paraId="3542E947" w14:textId="72624AA7" w:rsidR="00D65A4A" w:rsidRDefault="00D65A4A" w:rsidP="002D7BEE">
            <w:pPr>
              <w:pStyle w:val="iBAAGStandardText"/>
            </w:pPr>
            <w:r>
              <w:t>The annual deductible does not apply.</w:t>
            </w:r>
          </w:p>
          <w:p w14:paraId="3542E948" w14:textId="2043758C" w:rsidR="00D65A4A" w:rsidRDefault="00D65A4A" w:rsidP="002D7BEE">
            <w:pPr>
              <w:pStyle w:val="iBAAGStandardText"/>
            </w:pPr>
          </w:p>
          <w:p w14:paraId="3542E949" w14:textId="77777777" w:rsidR="00D65A4A" w:rsidRDefault="00D65A4A" w:rsidP="002D7BEE">
            <w:pPr>
              <w:pStyle w:val="iBAAGStandardTextBold"/>
            </w:pPr>
            <w:r>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49468B50" w:rsidR="00D65A4A" w:rsidRDefault="00AF63AC" w:rsidP="002D7BEE">
            <w:pPr>
              <w:pStyle w:val="iBAAGStandardText"/>
            </w:pPr>
            <w:r>
              <w:rPr>
                <w:rStyle w:val="iBAAGStandardTextBoldChar"/>
              </w:rPr>
              <w:lastRenderedPageBreak/>
              <w:t>50%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occupational therapy.</w:t>
            </w:r>
          </w:p>
          <w:p w14:paraId="3542E95A" w14:textId="325B4FD5" w:rsidR="00D65A4A" w:rsidRPr="004E166B" w:rsidRDefault="006D1FF2" w:rsidP="002D7BEE">
            <w:pPr>
              <w:pStyle w:val="iBAAGLevel1Bullets"/>
            </w:pPr>
            <w:r>
              <w:rPr>
                <w:rStyle w:val="iBAAGStandardTextBoldChar"/>
              </w:rPr>
              <w:lastRenderedPageBreak/>
              <w:t>6</w:t>
            </w:r>
            <w:r w:rsidR="00D65A4A" w:rsidRPr="004E166B">
              <w:rPr>
                <w:rStyle w:val="iBAAGStandardTextBoldChar"/>
              </w:rPr>
              <w:t>0</w:t>
            </w:r>
            <w:r w:rsidR="00D65A4A"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60" w14:textId="0FFC4F4C" w:rsidR="00D65A4A" w:rsidRPr="004E166B" w:rsidRDefault="00D65A4A" w:rsidP="007E0B92">
            <w:pPr>
              <w:pStyle w:val="iBAAGLevel1Bullets"/>
              <w:numPr>
                <w:ilvl w:val="0"/>
                <w:numId w:val="0"/>
              </w:numPr>
              <w:ind w:left="450"/>
            </w:pPr>
          </w:p>
          <w:p w14:paraId="3542E961" w14:textId="1213B655" w:rsidR="00D65A4A" w:rsidRDefault="007C6268" w:rsidP="002D7BEE">
            <w:pPr>
              <w:pStyle w:val="iBAAGStandardText"/>
            </w:pPr>
            <w:r>
              <w:t>There are no visit limits for:</w:t>
            </w:r>
          </w:p>
          <w:p w14:paraId="1946A73C" w14:textId="53BE1EB2" w:rsidR="007C6268" w:rsidRDefault="007C6268" w:rsidP="007E0B92">
            <w:pPr>
              <w:pStyle w:val="iBAAGStandardText"/>
              <w:numPr>
                <w:ilvl w:val="0"/>
                <w:numId w:val="7"/>
              </w:numPr>
            </w:pPr>
            <w:r>
              <w:t>Chiropractic (manipulative) treatment.</w:t>
            </w:r>
          </w:p>
          <w:p w14:paraId="0F91126A" w14:textId="77777777" w:rsidR="007C6268" w:rsidRPr="004E166B" w:rsidRDefault="007C6268" w:rsidP="007E0B92">
            <w:pPr>
              <w:pStyle w:val="iBAAGStandardText"/>
              <w:ind w:left="720"/>
            </w:pP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6B37D8">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6B37D8">
        <w:tc>
          <w:tcPr>
            <w:tcW w:w="3517" w:type="dxa"/>
            <w:shd w:val="clear" w:color="auto" w:fill="FFFFFF" w:themeFill="background1"/>
          </w:tcPr>
          <w:p w14:paraId="3542E96E" w14:textId="77777777" w:rsidR="00D65A4A" w:rsidRPr="007876DF" w:rsidRDefault="00D65A4A" w:rsidP="002D7BEE">
            <w:pPr>
              <w:pStyle w:val="iBAAGSituationBoxName"/>
            </w:pPr>
            <w:bookmarkStart w:id="90" w:name="Smoking_Cessation"/>
            <w:r w:rsidRPr="007876DF">
              <w:t>Smoking Cessation</w:t>
            </w:r>
            <w:bookmarkEnd w:id="90"/>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lastRenderedPageBreak/>
              <w:t xml:space="preserve">View the </w:t>
            </w:r>
            <w:hyperlink r:id="rId78"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lastRenderedPageBreak/>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bl>
    <w:tbl>
      <w:tblPr>
        <w:tblStyle w:val="TableGrid1"/>
        <w:tblW w:w="13507"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031DD6" w:rsidRPr="003F3B5E" w14:paraId="0ECC5A01" w14:textId="77777777" w:rsidTr="00031DD6">
        <w:tc>
          <w:tcPr>
            <w:tcW w:w="3517" w:type="dxa"/>
            <w:tcBorders>
              <w:bottom w:val="single" w:sz="4" w:space="0" w:color="000000" w:themeColor="text1"/>
            </w:tcBorders>
            <w:shd w:val="clear" w:color="auto" w:fill="31849B"/>
          </w:tcPr>
          <w:p w14:paraId="7FB40A3D" w14:textId="77777777" w:rsidR="00031DD6" w:rsidRPr="003F3B5E" w:rsidRDefault="00031DD6" w:rsidP="00B67A2D">
            <w:pPr>
              <w:pStyle w:val="iBAAGTableHeader"/>
            </w:pPr>
            <w:r w:rsidRPr="00E8503B">
              <w:t>Common Medical Event</w:t>
            </w:r>
          </w:p>
        </w:tc>
        <w:tc>
          <w:tcPr>
            <w:tcW w:w="3330" w:type="dxa"/>
            <w:tcBorders>
              <w:bottom w:val="single" w:sz="4" w:space="0" w:color="000000" w:themeColor="text1"/>
            </w:tcBorders>
            <w:shd w:val="clear" w:color="auto" w:fill="31849B"/>
          </w:tcPr>
          <w:p w14:paraId="38F9B9ED" w14:textId="77777777" w:rsidR="00031DD6" w:rsidRDefault="00031DD6" w:rsidP="00B67A2D">
            <w:pPr>
              <w:pStyle w:val="iBAAGTableHeader"/>
            </w:pPr>
            <w:r>
              <w:t>Your cost if you use</w:t>
            </w:r>
          </w:p>
          <w:p w14:paraId="5F5E8500" w14:textId="77777777" w:rsidR="00031DD6" w:rsidRPr="003F3B5E" w:rsidRDefault="00031DD6" w:rsidP="00B67A2D">
            <w:pPr>
              <w:pStyle w:val="iBAAGTableHeader"/>
            </w:pPr>
            <w:r>
              <w:t>Network benefits</w:t>
            </w:r>
          </w:p>
        </w:tc>
        <w:tc>
          <w:tcPr>
            <w:tcW w:w="3330" w:type="dxa"/>
            <w:tcBorders>
              <w:bottom w:val="single" w:sz="4" w:space="0" w:color="000000" w:themeColor="text1"/>
            </w:tcBorders>
            <w:shd w:val="clear" w:color="auto" w:fill="31849B"/>
          </w:tcPr>
          <w:p w14:paraId="48212AEA" w14:textId="77777777" w:rsidR="00031DD6" w:rsidRDefault="00031DD6" w:rsidP="00B67A2D">
            <w:pPr>
              <w:pStyle w:val="iBAAGTableHeader"/>
            </w:pPr>
            <w:r>
              <w:t>Your cost if you use</w:t>
            </w:r>
          </w:p>
          <w:p w14:paraId="3B782BA6" w14:textId="77777777" w:rsidR="00031DD6" w:rsidRPr="003F3B5E" w:rsidRDefault="00031DD6" w:rsidP="00B67A2D">
            <w:pPr>
              <w:pStyle w:val="iBAAGTableHeader"/>
            </w:pPr>
            <w:r>
              <w:t>Out-of-Network benefits</w:t>
            </w:r>
          </w:p>
        </w:tc>
        <w:tc>
          <w:tcPr>
            <w:tcW w:w="3330" w:type="dxa"/>
            <w:tcBorders>
              <w:bottom w:val="single" w:sz="4" w:space="0" w:color="000000" w:themeColor="text1"/>
            </w:tcBorders>
            <w:shd w:val="clear" w:color="auto" w:fill="31849B"/>
          </w:tcPr>
          <w:p w14:paraId="0C2F5494" w14:textId="77777777" w:rsidR="00031DD6" w:rsidRPr="003F3B5E" w:rsidRDefault="00031DD6" w:rsidP="00B67A2D">
            <w:pPr>
              <w:pStyle w:val="iBAAGTableHeader"/>
            </w:pPr>
            <w:r w:rsidRPr="00E8503B">
              <w:t>Limits &amp; Exceptions</w:t>
            </w:r>
          </w:p>
        </w:tc>
      </w:tr>
      <w:tr w:rsidR="00031DD6" w:rsidRPr="003F3B5E" w14:paraId="473B0DFE" w14:textId="77777777" w:rsidTr="00031DD6">
        <w:tc>
          <w:tcPr>
            <w:tcW w:w="3517" w:type="dxa"/>
            <w:shd w:val="clear" w:color="auto" w:fill="FFFFFF" w:themeFill="background1"/>
          </w:tcPr>
          <w:p w14:paraId="50A5A098" w14:textId="77777777" w:rsidR="00031DD6" w:rsidRPr="003F3B5E" w:rsidRDefault="00031DD6" w:rsidP="00B67A2D">
            <w:pPr>
              <w:pStyle w:val="iBAAGSituationBoxName"/>
            </w:pPr>
            <w:bookmarkStart w:id="91" w:name="Telehealth_Services"/>
            <w:bookmarkStart w:id="92" w:name="Telemedicine_Services"/>
            <w:r w:rsidRPr="00CF4CEF">
              <w:t>Telemedicine Services</w:t>
            </w:r>
            <w:bookmarkEnd w:id="91"/>
            <w:bookmarkEnd w:id="92"/>
          </w:p>
          <w:p w14:paraId="7D0EC4F3" w14:textId="77777777" w:rsidR="00031DD6" w:rsidRPr="003F3B5E" w:rsidRDefault="00031DD6" w:rsidP="00B67A2D">
            <w:pPr>
              <w:pStyle w:val="iBAAGStandardText"/>
            </w:pPr>
          </w:p>
          <w:p w14:paraId="3AA6A766" w14:textId="77777777" w:rsidR="00031DD6" w:rsidRDefault="00031DD6" w:rsidP="00B67A2D">
            <w:pPr>
              <w:pStyle w:val="iBAAGStandardTextBold"/>
            </w:pPr>
            <w:r>
              <w:t>What are telemedicine services?</w:t>
            </w:r>
          </w:p>
          <w:p w14:paraId="2670B71E" w14:textId="77777777" w:rsidR="00031DD6" w:rsidRPr="00D41AD4" w:rsidRDefault="00031DD6" w:rsidP="00B67A2D">
            <w:pPr>
              <w:pStyle w:val="iBAAGStandardText"/>
            </w:pPr>
            <w:r>
              <w:t>S</w:t>
            </w:r>
            <w:r w:rsidRPr="00D41AD4">
              <w:t xml:space="preserve">ervices received where a doctor may not be available in person. Telephone, internet or other communication methods can be used to treat you for certain conditions.  </w:t>
            </w:r>
          </w:p>
          <w:p w14:paraId="4D2DC32E" w14:textId="77777777" w:rsidR="00031DD6" w:rsidRDefault="00031DD6" w:rsidP="00B67A2D">
            <w:pPr>
              <w:pStyle w:val="iBAAGStandardText"/>
            </w:pPr>
          </w:p>
          <w:p w14:paraId="6FA587E9" w14:textId="77777777" w:rsidR="00031DD6" w:rsidRDefault="00031DD6" w:rsidP="00B67A2D">
            <w:pPr>
              <w:pStyle w:val="iBAAGStandardTextBold"/>
            </w:pPr>
            <w:r>
              <w:t xml:space="preserve">Want more information? </w:t>
            </w:r>
          </w:p>
          <w:p w14:paraId="3C5BEB6F" w14:textId="77777777" w:rsidR="00031DD6" w:rsidRDefault="00031DD6" w:rsidP="00B67A2D">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2D63C97B" w14:textId="77777777" w:rsidR="00031DD6" w:rsidRPr="003F3B5E" w:rsidRDefault="00031DD6" w:rsidP="00B67A2D">
            <w:pPr>
              <w:pStyle w:val="iBAAGStandardText"/>
            </w:pPr>
          </w:p>
        </w:tc>
        <w:tc>
          <w:tcPr>
            <w:tcW w:w="3330" w:type="dxa"/>
            <w:shd w:val="clear" w:color="auto" w:fill="FFFFFF" w:themeFill="background1"/>
          </w:tcPr>
          <w:p w14:paraId="68354A73" w14:textId="77777777" w:rsidR="00031DD6" w:rsidRDefault="00031DD6" w:rsidP="00B67A2D">
            <w:pPr>
              <w:pStyle w:val="iBAAGStandardText"/>
            </w:pPr>
            <w:r>
              <w:t xml:space="preserve">The amount you pay is based on where the covered health service is provided. </w:t>
            </w:r>
          </w:p>
          <w:p w14:paraId="5F7604A7" w14:textId="77777777" w:rsidR="00031DD6" w:rsidRDefault="00031DD6" w:rsidP="00B67A2D">
            <w:pPr>
              <w:pStyle w:val="iBAAGStandardText"/>
            </w:pPr>
          </w:p>
          <w:p w14:paraId="4D9D6391" w14:textId="77777777" w:rsidR="00031DD6" w:rsidRDefault="00031DD6" w:rsidP="00B67A2D">
            <w:pPr>
              <w:pStyle w:val="iBAAGStandardTextBold"/>
            </w:pPr>
            <w:r>
              <w:t>Is prior authorization needed?</w:t>
            </w:r>
          </w:p>
          <w:p w14:paraId="2A0196E8" w14:textId="77777777" w:rsidR="00031DD6" w:rsidRPr="003F3B5E" w:rsidRDefault="00031DD6" w:rsidP="00B67A2D">
            <w:pPr>
              <w:pStyle w:val="iBAAGStandardText"/>
            </w:pPr>
            <w:r>
              <w:t>No</w:t>
            </w:r>
          </w:p>
        </w:tc>
        <w:tc>
          <w:tcPr>
            <w:tcW w:w="3330" w:type="dxa"/>
            <w:shd w:val="clear" w:color="auto" w:fill="FFFFFF" w:themeFill="background1"/>
          </w:tcPr>
          <w:p w14:paraId="1A0704F8" w14:textId="77777777" w:rsidR="00031DD6" w:rsidRDefault="00031DD6" w:rsidP="00B67A2D">
            <w:pPr>
              <w:pStyle w:val="iBAAGStandardText"/>
            </w:pPr>
            <w:r>
              <w:t xml:space="preserve">The amount you pay is based on where the covered health service is provided. </w:t>
            </w:r>
          </w:p>
          <w:p w14:paraId="1A566AE6" w14:textId="77777777" w:rsidR="00031DD6" w:rsidRDefault="00031DD6" w:rsidP="00B67A2D">
            <w:pPr>
              <w:pStyle w:val="iBAAGStandardText"/>
            </w:pPr>
          </w:p>
          <w:p w14:paraId="004FB401" w14:textId="77777777" w:rsidR="00031DD6" w:rsidRDefault="00031DD6" w:rsidP="00B67A2D">
            <w:pPr>
              <w:pStyle w:val="iBAAGStandardTextBold"/>
            </w:pPr>
            <w:r>
              <w:t>Is prior authorization needed?</w:t>
            </w:r>
          </w:p>
          <w:p w14:paraId="0CB9318E" w14:textId="77777777" w:rsidR="00031DD6" w:rsidRPr="003F3B5E" w:rsidRDefault="00031DD6" w:rsidP="00B67A2D">
            <w:pPr>
              <w:pStyle w:val="iBAAGStandardText"/>
            </w:pPr>
            <w:r>
              <w:t>No</w:t>
            </w:r>
          </w:p>
        </w:tc>
        <w:tc>
          <w:tcPr>
            <w:tcW w:w="3330" w:type="dxa"/>
            <w:shd w:val="clear" w:color="auto" w:fill="FFFFFF" w:themeFill="background1"/>
          </w:tcPr>
          <w:p w14:paraId="37AEC7FD" w14:textId="77777777" w:rsidR="00031DD6" w:rsidRPr="003F3B5E" w:rsidRDefault="00031DD6" w:rsidP="00B67A2D">
            <w:pPr>
              <w:pStyle w:val="iBAAGStandardText"/>
            </w:pPr>
            <w:r w:rsidRPr="00C730A9">
              <w:t xml:space="preserve">Not all medical conditions can be treated through </w:t>
            </w:r>
            <w:r>
              <w:t>telemedicine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D9653A" w14:paraId="3542E986" w14:textId="77777777" w:rsidTr="00031DD6">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031DD6">
        <w:tc>
          <w:tcPr>
            <w:tcW w:w="3517" w:type="dxa"/>
            <w:shd w:val="clear" w:color="auto" w:fill="FFFFFF" w:themeFill="background1"/>
          </w:tcPr>
          <w:p w14:paraId="3542E987" w14:textId="77777777" w:rsidR="00D65A4A" w:rsidRPr="00D9653A" w:rsidRDefault="00D65A4A" w:rsidP="002D7BEE">
            <w:pPr>
              <w:pStyle w:val="iBAAGSituationBoxName"/>
            </w:pPr>
            <w:bookmarkStart w:id="93" w:name="Temporomandibular_Joint_Services"/>
            <w:r w:rsidRPr="00D9653A">
              <w:t>Temporomandibular Joint (TMJ) Services</w:t>
            </w:r>
            <w:bookmarkEnd w:id="93"/>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lastRenderedPageBreak/>
              <w:t>Problems with the jaw joint that may include pain, tender jaws or muscles, popping or clicking in the jaw joint, ear pain, headache or limited jaw movement.</w:t>
            </w:r>
          </w:p>
          <w:p w14:paraId="3542E98B" w14:textId="77777777" w:rsidR="00D65A4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t xml:space="preserve">View the </w:t>
            </w:r>
            <w:hyperlink r:id="rId80"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D" w14:textId="470D27C1" w:rsidR="00D65A4A" w:rsidRDefault="00D65A4A" w:rsidP="002D7BEE">
            <w:pPr>
              <w:pStyle w:val="iBAAGStandardText"/>
            </w:pPr>
            <w:r>
              <w:lastRenderedPageBreak/>
              <w:t>Network benefits are not covered.</w:t>
            </w:r>
          </w:p>
        </w:tc>
        <w:tc>
          <w:tcPr>
            <w:tcW w:w="3330" w:type="dxa"/>
            <w:shd w:val="clear" w:color="auto" w:fill="FFFFFF" w:themeFill="background1"/>
          </w:tcPr>
          <w:p w14:paraId="3542E99E" w14:textId="461662AA" w:rsidR="00D65A4A" w:rsidRDefault="00D65A4A" w:rsidP="002D7BEE">
            <w:pPr>
              <w:pStyle w:val="iBAAGStandardText"/>
            </w:pPr>
            <w:r>
              <w:t>Out-of-network benefits are not covered.</w:t>
            </w:r>
          </w:p>
          <w:p w14:paraId="3542E9B0" w14:textId="77777777" w:rsidR="00D65A4A" w:rsidRDefault="00D65A4A" w:rsidP="002D7BEE">
            <w:pPr>
              <w:pStyle w:val="iBAAGStandardText"/>
            </w:pPr>
          </w:p>
        </w:tc>
        <w:tc>
          <w:tcPr>
            <w:tcW w:w="3330" w:type="dxa"/>
            <w:shd w:val="clear" w:color="auto" w:fill="FFFFFF" w:themeFill="background1"/>
          </w:tcPr>
          <w:p w14:paraId="3542E9B1" w14:textId="1D952DD6" w:rsidR="00D65A4A" w:rsidRDefault="00D65A4A" w:rsidP="002D7BEE">
            <w:pPr>
              <w:pStyle w:val="iBAAGStandardText"/>
            </w:pPr>
            <w:r>
              <w:t>No coverage for TMJ.</w:t>
            </w:r>
          </w:p>
          <w:p w14:paraId="3542E9B2" w14:textId="77777777" w:rsidR="00D65A4A" w:rsidRDefault="00D65A4A" w:rsidP="002D7BEE">
            <w:pPr>
              <w:pStyle w:val="iBAAGStandardText"/>
            </w:pP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031DD6">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031DD6">
        <w:tc>
          <w:tcPr>
            <w:tcW w:w="3517" w:type="dxa"/>
            <w:shd w:val="clear" w:color="auto" w:fill="FFFFFF" w:themeFill="background1"/>
          </w:tcPr>
          <w:p w14:paraId="3542E9C9" w14:textId="77777777" w:rsidR="00315882" w:rsidRPr="00ED1D97" w:rsidRDefault="00315882" w:rsidP="002D7BEE">
            <w:pPr>
              <w:pStyle w:val="iBAAGSituationBoxName"/>
            </w:pPr>
            <w:bookmarkStart w:id="94" w:name="Transplantation_Services"/>
            <w:r w:rsidRPr="00ED1D97">
              <w:t>Transplantation Services</w:t>
            </w:r>
            <w:bookmarkEnd w:id="94"/>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118827B2"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lastRenderedPageBreak/>
              <w:t>removal of an organ 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t>heart</w:t>
            </w:r>
          </w:p>
          <w:p w14:paraId="3542E9D4" w14:textId="77777777" w:rsidR="00315882" w:rsidRPr="00ED1D97" w:rsidRDefault="00315882" w:rsidP="002D7BEE">
            <w:pPr>
              <w:pStyle w:val="iBAAGLevel1Bullets"/>
            </w:pPr>
            <w:r w:rsidRPr="00ED1D97">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1"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lastRenderedPageBreak/>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lastRenderedPageBreak/>
              <w:t xml:space="preserve">When do I need to call? </w:t>
            </w:r>
          </w:p>
          <w:p w14:paraId="3542E9E9" w14:textId="77777777" w:rsidR="00315882" w:rsidRPr="00ED1D97" w:rsidRDefault="00315882" w:rsidP="002D7BEE">
            <w:pPr>
              <w:pStyle w:val="iBAAGLevel1Bullets"/>
            </w:pPr>
            <w:r w:rsidRPr="00ED1D97">
              <w:t>As soon as the possibility of transplant arises and before your pre-transplant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0F23EA6F" w:rsidR="00315882" w:rsidRPr="00ED1D97" w:rsidRDefault="00315882" w:rsidP="002D7BEE">
            <w:pPr>
              <w:pStyle w:val="iBAAGStandardText"/>
            </w:pPr>
          </w:p>
          <w:p w14:paraId="3542E9EE" w14:textId="4B778FE1" w:rsidR="00315882" w:rsidRPr="00ED1D97" w:rsidRDefault="00315882" w:rsidP="002D7BEE">
            <w:pPr>
              <w:pStyle w:val="iBAAGStandardText"/>
            </w:pPr>
            <w:r w:rsidRPr="00ED1D97">
              <w:t>Out-of-network benefits will apply</w:t>
            </w: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5" w14:textId="08F6B5D1" w:rsidR="00315882" w:rsidRPr="00ED1D97" w:rsidRDefault="00315882" w:rsidP="002D7BEE">
            <w:pPr>
              <w:pStyle w:val="iBAAGStandardText"/>
            </w:pPr>
            <w:r w:rsidRPr="00ED1D97">
              <w:lastRenderedPageBreak/>
              <w:t>The amount you pay is based on where the covered health service is provided</w:t>
            </w:r>
            <w:r>
              <w:t>.</w:t>
            </w:r>
          </w:p>
          <w:p w14:paraId="3542E9F6" w14:textId="77777777" w:rsidR="00315882" w:rsidRPr="00ED1D97" w:rsidRDefault="00315882" w:rsidP="002D7BEE">
            <w:pPr>
              <w:pStyle w:val="iBAAGStandardText"/>
            </w:pPr>
            <w:r w:rsidRPr="00ED1D97">
              <w:t xml:space="preserve"> </w:t>
            </w:r>
          </w:p>
          <w:p w14:paraId="3542E9F7" w14:textId="77777777" w:rsidR="00315882" w:rsidRPr="00ED1D97" w:rsidRDefault="00315882" w:rsidP="002D7BEE">
            <w:pPr>
              <w:pStyle w:val="iBAAGStandardTextBold"/>
            </w:pPr>
            <w:r w:rsidRPr="00ED1D97">
              <w:t>Is prior authorization needed?</w:t>
            </w:r>
          </w:p>
          <w:p w14:paraId="3542E9F8" w14:textId="77777777" w:rsidR="00315882" w:rsidRPr="00ED1D97" w:rsidRDefault="00315882" w:rsidP="002D7BEE">
            <w:pPr>
              <w:pStyle w:val="iBAAGStandardText"/>
            </w:pPr>
            <w:r w:rsidRPr="00ED1D97">
              <w:t>Yes</w:t>
            </w:r>
          </w:p>
          <w:p w14:paraId="3542E9F9" w14:textId="77777777" w:rsidR="00315882" w:rsidRPr="00ED1D97" w:rsidRDefault="00315882" w:rsidP="002D7BEE">
            <w:pPr>
              <w:pStyle w:val="iBAAGStandardText"/>
            </w:pPr>
            <w:r w:rsidRPr="00ED1D97">
              <w:tab/>
            </w:r>
          </w:p>
          <w:p w14:paraId="3542E9FA" w14:textId="77777777" w:rsidR="00315882" w:rsidRPr="00ED1D97" w:rsidRDefault="00315882" w:rsidP="002D7BEE">
            <w:pPr>
              <w:pStyle w:val="iBAAGStandardTextBold"/>
            </w:pPr>
            <w:r w:rsidRPr="00ED1D97">
              <w:t>Prior authorization is:</w:t>
            </w:r>
          </w:p>
          <w:p w14:paraId="3542E9FB" w14:textId="77777777" w:rsidR="00315882" w:rsidRPr="00ED1D97" w:rsidRDefault="00315882" w:rsidP="002D7BEE">
            <w:pPr>
              <w:pStyle w:val="iBAAGStandardText"/>
            </w:pPr>
            <w:r w:rsidRPr="00ED1D97">
              <w:t>Getting approval by calling the number listed on your health plan ID card before you can get medicine or services.</w:t>
            </w:r>
          </w:p>
          <w:p w14:paraId="3542E9FC" w14:textId="77777777" w:rsidR="00315882" w:rsidRPr="00ED1D97" w:rsidRDefault="00315882" w:rsidP="002D7BEE">
            <w:pPr>
              <w:pStyle w:val="iBAAGStandardText"/>
            </w:pPr>
          </w:p>
          <w:p w14:paraId="3542E9FD" w14:textId="77777777" w:rsidR="00315882" w:rsidRPr="00ED1D97" w:rsidRDefault="00315882" w:rsidP="002D7BEE">
            <w:pPr>
              <w:pStyle w:val="iBAAGStandardTextBold"/>
            </w:pPr>
            <w:r w:rsidRPr="00ED1D97">
              <w:lastRenderedPageBreak/>
              <w:t xml:space="preserve">When do I need to call? </w:t>
            </w:r>
          </w:p>
          <w:p w14:paraId="3542E9FE" w14:textId="77777777" w:rsidR="00315882" w:rsidRPr="00ED1D97" w:rsidRDefault="00315882" w:rsidP="002D7BEE">
            <w:pPr>
              <w:pStyle w:val="iBAAGLevel1Bullets"/>
            </w:pPr>
            <w:r w:rsidRPr="00ED1D97">
              <w:t>As soon as the possibility of transplant arises and before your pre-transplant evaluation</w:t>
            </w:r>
          </w:p>
          <w:p w14:paraId="3542E9FF" w14:textId="77777777" w:rsidR="00315882" w:rsidRPr="00ED1D97" w:rsidRDefault="00315882" w:rsidP="002D7BEE">
            <w:pPr>
              <w:pStyle w:val="iBAAGLevel1Bullets"/>
            </w:pPr>
            <w:r w:rsidRPr="00ED1D97">
              <w:t xml:space="preserve">24 hours before a scheduled admission </w:t>
            </w:r>
          </w:p>
          <w:p w14:paraId="3542EA00" w14:textId="77777777" w:rsidR="00315882" w:rsidRPr="00ED1D97" w:rsidRDefault="00315882" w:rsidP="002D7BEE">
            <w:pPr>
              <w:pStyle w:val="iBAAGLevel1Bullets"/>
            </w:pPr>
            <w:r w:rsidRPr="00ED1D97">
              <w:t>As soon as possible for a non-scheduled admission</w:t>
            </w:r>
          </w:p>
          <w:p w14:paraId="3542EA01" w14:textId="77777777" w:rsidR="00315882" w:rsidRPr="00ED1D97" w:rsidRDefault="00315882" w:rsidP="002D7BEE">
            <w:pPr>
              <w:pStyle w:val="iBAAGStandardText"/>
            </w:pPr>
          </w:p>
          <w:p w14:paraId="3542EA02" w14:textId="77777777" w:rsidR="00315882" w:rsidRPr="00ED1D97" w:rsidRDefault="00315882" w:rsidP="002D7BEE">
            <w:pPr>
              <w:pStyle w:val="iBAAGStandardTextBold"/>
            </w:pPr>
            <w:r w:rsidRPr="00ED1D97">
              <w:t xml:space="preserve">If you don’t get prior authorization, you pay: </w:t>
            </w:r>
          </w:p>
          <w:p w14:paraId="3542EA03" w14:textId="3D973349" w:rsidR="00315882" w:rsidRPr="00ED1D97" w:rsidRDefault="00AF63AC" w:rsidP="002D7BEE">
            <w:pPr>
              <w:pStyle w:val="iBAAGStandardText"/>
            </w:pPr>
            <w:r>
              <w:rPr>
                <w:rStyle w:val="iBAAGStandardTextBoldChar"/>
              </w:rPr>
              <w:t>50%</w:t>
            </w:r>
            <w:r w:rsidR="00315882" w:rsidRPr="00ED1D97">
              <w:t xml:space="preserve"> co-insurance</w:t>
            </w:r>
          </w:p>
          <w:p w14:paraId="3542EA04" w14:textId="77777777" w:rsidR="00315882" w:rsidRPr="00ED1D97" w:rsidRDefault="00315882" w:rsidP="002D7BEE">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lastRenderedPageBreak/>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031DD6">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031DD6">
        <w:tc>
          <w:tcPr>
            <w:tcW w:w="3517" w:type="dxa"/>
            <w:shd w:val="clear" w:color="auto" w:fill="FFFFFF" w:themeFill="background1"/>
          </w:tcPr>
          <w:p w14:paraId="3542EA17" w14:textId="77777777" w:rsidR="00315882" w:rsidRDefault="00315882" w:rsidP="002D7BEE">
            <w:pPr>
              <w:pStyle w:val="iBAAGSituationBoxName"/>
            </w:pPr>
            <w:bookmarkStart w:id="95" w:name="Wigs"/>
            <w:r>
              <w:t>Wigs</w:t>
            </w:r>
            <w:bookmarkEnd w:id="95"/>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t xml:space="preserve">Want more information? </w:t>
            </w:r>
          </w:p>
          <w:p w14:paraId="3542EA1C" w14:textId="77777777" w:rsidR="00315882" w:rsidRDefault="00315882" w:rsidP="002D7BEE">
            <w:pPr>
              <w:pStyle w:val="iBAAGStandardText"/>
            </w:pPr>
            <w:r>
              <w:t xml:space="preserve">View the </w:t>
            </w:r>
            <w:hyperlink r:id="rId82"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lastRenderedPageBreak/>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6" w:name="Diabetes_Services_Quick_Tip"/>
            <w:r w:rsidRPr="00A115ED">
              <w:t>Diabetes Services Quick Tip</w:t>
            </w:r>
            <w:bookmarkEnd w:id="96"/>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97" w:name="Mechanical_Circulatory_Support_Devices"/>
            <w:r w:rsidRPr="00565364">
              <w:t>Mechanical Circulatory Support Devices (MCSD) / Ventricular Assist Devices (VAD)</w:t>
            </w:r>
            <w:bookmarkEnd w:id="97"/>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 xml:space="preserve">If prior authorization/notification is not received then benefits will not be paid, </w:t>
            </w:r>
            <w:r w:rsidRPr="005D4F6B">
              <w:lastRenderedPageBreak/>
              <w:t>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lastRenderedPageBreak/>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98" w:name="Pharmaceutical_Products_Quick_Tip"/>
            <w:r w:rsidRPr="00A115ED">
              <w:t>Pharmaceutical Products – Outpatient Quick Tip</w:t>
            </w:r>
            <w:bookmarkEnd w:id="98"/>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t>Specialty Medications</w:t>
            </w:r>
          </w:p>
          <w:p w14:paraId="3542EA41" w14:textId="77777777" w:rsidR="00315882" w:rsidRPr="00357F21" w:rsidRDefault="00315882" w:rsidP="002D7BE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99" w:name="Prescription_Drugs"/>
            <w:r w:rsidRPr="00A115ED">
              <w:rPr>
                <w:rFonts w:cs="Arial"/>
                <w:color w:val="0000FF"/>
              </w:rPr>
              <w:t>P</w:t>
            </w:r>
            <w:r>
              <w:rPr>
                <w:rFonts w:cs="Arial"/>
                <w:color w:val="0000FF"/>
              </w:rPr>
              <w:t>rescription Drugs</w:t>
            </w:r>
            <w:bookmarkEnd w:id="99"/>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100" w:name="Pharmacy_Benefit_Manager_PBM"/>
            <w:r>
              <w:t>Pharmacy Benefit Manager (PBM)</w:t>
            </w:r>
            <w:bookmarkEnd w:id="100"/>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lastRenderedPageBreak/>
              <w:t>For all pharmacy support, please call the phone number on your health plan ID card.</w:t>
            </w:r>
          </w:p>
          <w:p w14:paraId="3542EA5A" w14:textId="77777777" w:rsidR="00315882" w:rsidRDefault="00315882" w:rsidP="002D7BEE">
            <w:pPr>
              <w:pStyle w:val="iBAAGStandardText"/>
            </w:pPr>
          </w:p>
          <w:p w14:paraId="3542EA60" w14:textId="77777777" w:rsidR="00315882" w:rsidRPr="003F3B5E" w:rsidRDefault="00315882" w:rsidP="002D7BEE">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lastRenderedPageBreak/>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1" w:name="Specialty_Pharmacy_Program"/>
            <w:r>
              <w:t>Specialty Pharmacy Program</w:t>
            </w:r>
            <w:bookmarkEnd w:id="101"/>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84" w:history="1">
              <w:r w:rsidRPr="00831F32">
                <w:rPr>
                  <w:rStyle w:val="Hyperlinks"/>
                </w:rPr>
                <w:t>glossary</w:t>
              </w:r>
            </w:hyperlink>
            <w:r>
              <w:t xml:space="preserve"> for definitions.</w:t>
            </w:r>
          </w:p>
        </w:tc>
        <w:tc>
          <w:tcPr>
            <w:tcW w:w="9990" w:type="dxa"/>
            <w:shd w:val="clear" w:color="auto" w:fill="FFFFFF" w:themeFill="background1"/>
          </w:tcPr>
          <w:p w14:paraId="3542EA6D" w14:textId="572031E3" w:rsidR="00315882" w:rsidRPr="00EF24EF" w:rsidRDefault="00315882" w:rsidP="002D7BEE">
            <w:pPr>
              <w:pStyle w:val="InstructionalText"/>
            </w:pPr>
          </w:p>
          <w:p w14:paraId="3542EA6E" w14:textId="77777777" w:rsidR="00315882" w:rsidRPr="00EF24EF" w:rsidRDefault="00315882" w:rsidP="002D7BEE">
            <w:pPr>
              <w:pStyle w:val="iBAAGStandardText"/>
            </w:pPr>
            <w:r w:rsidRPr="00EF24EF">
              <w:t xml:space="preserve">For Network coverage, specialty medications must be ordered from a designated 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rsidP="002D7BEE">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2" w:name="Specialty_Pharmacy_Program_Quick_Tip"/>
            <w:r w:rsidRPr="00C317C0">
              <w:rPr>
                <w:b/>
                <w:sz w:val="28"/>
                <w:szCs w:val="28"/>
              </w:rPr>
              <w:t>Specialty Pharmacy Program Quick Tip</w:t>
            </w:r>
            <w:bookmarkEnd w:id="102"/>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3" w:name="Other_Benefits"/>
            <w:r w:rsidRPr="009F5278">
              <w:rPr>
                <w:rFonts w:cs="Arial"/>
                <w:color w:val="0000FF"/>
              </w:rPr>
              <w:t>O</w:t>
            </w:r>
            <w:r>
              <w:rPr>
                <w:rFonts w:cs="Arial"/>
                <w:color w:val="0000FF"/>
              </w:rPr>
              <w:t>ther Benefits</w:t>
            </w:r>
            <w:bookmarkEnd w:id="103"/>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lastRenderedPageBreak/>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031DD6">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031DD6">
        <w:tc>
          <w:tcPr>
            <w:tcW w:w="3517" w:type="dxa"/>
            <w:shd w:val="clear" w:color="auto" w:fill="FFFFFF" w:themeFill="background1"/>
          </w:tcPr>
          <w:p w14:paraId="3542EAB0" w14:textId="77777777" w:rsidR="00315882" w:rsidRPr="002B3D1D" w:rsidRDefault="00315882" w:rsidP="002D7BEE">
            <w:pPr>
              <w:pStyle w:val="iBAAGSituationBoxName"/>
            </w:pPr>
            <w:bookmarkStart w:id="104" w:name="Dental_Vendor"/>
            <w:r w:rsidRPr="002B3D1D">
              <w:t>Dental Vendor</w:t>
            </w:r>
            <w:bookmarkEnd w:id="104"/>
          </w:p>
        </w:tc>
        <w:tc>
          <w:tcPr>
            <w:tcW w:w="9990" w:type="dxa"/>
            <w:shd w:val="clear" w:color="auto" w:fill="FFFFFF" w:themeFill="background1"/>
          </w:tcPr>
          <w:p w14:paraId="3542EABA" w14:textId="51B03CDE"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031DD6">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031DD6">
        <w:tc>
          <w:tcPr>
            <w:tcW w:w="3517" w:type="dxa"/>
            <w:shd w:val="clear" w:color="auto" w:fill="FFFFFF" w:themeFill="background1"/>
          </w:tcPr>
          <w:p w14:paraId="3542EABF" w14:textId="77777777" w:rsidR="00315882" w:rsidRDefault="00315882" w:rsidP="002D7BEE">
            <w:pPr>
              <w:pStyle w:val="iBAAGSituationBoxName"/>
            </w:pPr>
            <w:bookmarkStart w:id="105" w:name="Dependent_Coverage"/>
            <w:r>
              <w:t>Dependent Coverage</w:t>
            </w:r>
            <w:bookmarkEnd w:id="105"/>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86"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1190073B" w:rsidR="00315882" w:rsidRDefault="00315882" w:rsidP="002D7BEE">
            <w:pPr>
              <w:pStyle w:val="iBAAGLevel1Bullets"/>
            </w:pPr>
            <w:r>
              <w:t xml:space="preserve">A dependent child is covered until the last day of the month  following the date the child reaches age </w:t>
            </w:r>
            <w:r w:rsidR="00AF63AC">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710C9399"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031DD6">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031DD6">
        <w:tc>
          <w:tcPr>
            <w:tcW w:w="3517" w:type="dxa"/>
            <w:shd w:val="clear" w:color="auto" w:fill="FFFFFF" w:themeFill="background1"/>
          </w:tcPr>
          <w:p w14:paraId="3542EAD0" w14:textId="77777777" w:rsidR="00315882" w:rsidRPr="0079283E" w:rsidRDefault="00315882" w:rsidP="002D7BEE">
            <w:pPr>
              <w:pStyle w:val="iBAAGSituationBoxName"/>
            </w:pPr>
            <w:bookmarkStart w:id="106" w:name="Exclusions"/>
            <w:r w:rsidRPr="0079283E">
              <w:t>Exclusions</w:t>
            </w:r>
            <w:bookmarkEnd w:id="106"/>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87" w:history="1">
              <w:r w:rsidRPr="0079283E">
                <w:rPr>
                  <w:rStyle w:val="Hyperlinks"/>
                </w:rPr>
                <w:t>glossary</w:t>
              </w:r>
            </w:hyperlink>
            <w:r w:rsidRPr="0079283E">
              <w:t xml:space="preserve"> for 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lastRenderedPageBreak/>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lastRenderedPageBreak/>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9" w14:textId="1CCE7C10" w:rsidR="00315882" w:rsidRDefault="00AF63AC" w:rsidP="002D7BEE">
            <w:pPr>
              <w:pStyle w:val="iBAAGLevel1Bullets"/>
            </w:pPr>
            <w:r w:rsidRPr="00AF63AC">
              <w:rPr>
                <w:rStyle w:val="InstructionalTextChar"/>
                <w:b w:val="0"/>
                <w:color w:val="000000"/>
              </w:rPr>
              <w:t>Cranial</w:t>
            </w:r>
            <w:r w:rsidR="00315882">
              <w:t xml:space="preserve"> molding helmets and cranial banding except when used to avoid the need for surgery and/or to facilitate a successful surgical </w:t>
            </w:r>
            <w:r w:rsidRPr="00AF63AC">
              <w:rPr>
                <w:color w:val="000000"/>
              </w:rPr>
              <w:t>outcome.</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190285D6" w:rsidR="00315882" w:rsidRPr="0079283E" w:rsidRDefault="00315882" w:rsidP="002D7BEE">
            <w:pPr>
              <w:pStyle w:val="iBAAGLevel1Bullets"/>
            </w:pPr>
            <w:r>
              <w:t xml:space="preserve">Powered </w:t>
            </w:r>
            <w:r w:rsidR="00AF63AC" w:rsidRPr="00AF63AC">
              <w:rPr>
                <w:rStyle w:val="InstructionalTextChar"/>
                <w:b w:val="0"/>
                <w:color w:val="000000"/>
              </w:rPr>
              <w:t>and non-powered</w:t>
            </w:r>
            <w:r>
              <w:t xml:space="preserve">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lastRenderedPageBreak/>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5B7F5C76" w:rsidR="00315882" w:rsidRPr="007E0B92" w:rsidRDefault="00315882" w:rsidP="002D7BEE">
            <w:pPr>
              <w:pStyle w:val="iBAAGLevel1Bullets"/>
              <w:rPr>
                <w:color w:val="auto"/>
              </w:rPr>
            </w:pPr>
            <w:r w:rsidRPr="0079283E">
              <w:t>Shoe inserts</w:t>
            </w:r>
            <w:r w:rsidR="00031DD6" w:rsidRPr="007E0B92">
              <w:rPr>
                <w:rStyle w:val="MandateStandardTextChar"/>
                <w:color w:val="auto"/>
              </w:rPr>
              <w:t>, except for diabetes</w:t>
            </w:r>
            <w:r w:rsidRPr="007E0B92">
              <w:rPr>
                <w:color w:val="auto"/>
              </w:rPr>
              <w:t>.</w:t>
            </w:r>
          </w:p>
          <w:p w14:paraId="3542EB09" w14:textId="5699C1F7" w:rsidR="00315882" w:rsidRPr="0079283E" w:rsidRDefault="00315882" w:rsidP="002D7BEE">
            <w:pPr>
              <w:pStyle w:val="iBAAGLevel1Bullets"/>
            </w:pPr>
            <w:r w:rsidRPr="007E0B92">
              <w:rPr>
                <w:color w:val="auto"/>
              </w:rPr>
              <w:t>Arch supports</w:t>
            </w:r>
            <w:r w:rsidR="00031DD6" w:rsidRPr="007E0B92">
              <w:rPr>
                <w:rStyle w:val="MandateStandardTextChar"/>
                <w:color w:val="auto"/>
              </w:rPr>
              <w:t>, except for diabetes</w:t>
            </w:r>
            <w:r w:rsidRPr="0079283E">
              <w:t>.</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79283E" w:rsidRDefault="00315882" w:rsidP="002D7BEE">
            <w:pPr>
              <w:pStyle w:val="iBAAGLevel1Bullets"/>
            </w:pPr>
            <w:r w:rsidRPr="0079283E">
              <w:t xml:space="preserve">Diabetic supplies (see </w:t>
            </w:r>
            <w:r w:rsidRPr="00131458">
              <w:rPr>
                <w:rStyle w:val="iBAAGStandardTextItalicsChar"/>
              </w:rPr>
              <w:t>Diabetes Services</w:t>
            </w:r>
            <w:r w:rsidRPr="0079283E">
              <w:t>)</w:t>
            </w:r>
          </w:p>
          <w:p w14:paraId="3542EB11" w14:textId="77777777" w:rsidR="00315882" w:rsidRPr="0079283E" w:rsidRDefault="00315882" w:rsidP="002D7BEE">
            <w:pPr>
              <w:pStyle w:val="iBAAGLevel1Bullets"/>
            </w:pPr>
            <w:r w:rsidRPr="0079283E">
              <w:t xml:space="preserve">Over-the-counter supplies </w:t>
            </w:r>
          </w:p>
          <w:p w14:paraId="3542EB13" w14:textId="5AB0F2AF" w:rsidR="00315882" w:rsidRPr="00597560" w:rsidRDefault="00315882" w:rsidP="002D7BEE">
            <w:pPr>
              <w:pStyle w:val="iBAAGLevel1Bullets"/>
            </w:pPr>
          </w:p>
          <w:p w14:paraId="3542EB14" w14:textId="77777777" w:rsidR="00315882" w:rsidRPr="0079283E" w:rsidRDefault="00315882" w:rsidP="002D7BEE">
            <w:pPr>
              <w:pStyle w:val="iBAAGStandardText"/>
            </w:pPr>
          </w:p>
          <w:p w14:paraId="3542EB15" w14:textId="77777777" w:rsidR="00315882" w:rsidRPr="0079283E" w:rsidRDefault="00315882" w:rsidP="002D7BEE">
            <w:pPr>
              <w:pStyle w:val="iBAAGStandardTextBold"/>
            </w:pPr>
            <w:r w:rsidRPr="0079283E">
              <w:t>Nutrition</w:t>
            </w:r>
          </w:p>
          <w:p w14:paraId="3542EB16" w14:textId="10F10D34" w:rsidR="00315882" w:rsidRPr="007E0B92" w:rsidRDefault="00315882" w:rsidP="002D7BEE">
            <w:pPr>
              <w:pStyle w:val="iBAAGLevel1Bullets"/>
              <w:rPr>
                <w:color w:val="auto"/>
              </w:rPr>
            </w:pPr>
            <w:r>
              <w:t>Food of any kind, enteral formula, i</w:t>
            </w:r>
            <w:r w:rsidRPr="0079283E">
              <w:t xml:space="preserve">nfant formula and donor breast </w:t>
            </w:r>
            <w:r w:rsidRPr="007E0B92">
              <w:rPr>
                <w:color w:val="auto"/>
              </w:rPr>
              <w:t>milk</w:t>
            </w:r>
            <w:r w:rsidR="00031DD6" w:rsidRPr="007E0B92">
              <w:rPr>
                <w:rStyle w:val="MandateStandardTextChar"/>
                <w:color w:val="auto"/>
              </w:rPr>
              <w:t>, except as covered under your pharmacy benefits</w:t>
            </w:r>
          </w:p>
          <w:p w14:paraId="3542EB17" w14:textId="4180A6F5" w:rsidR="00315882" w:rsidRPr="0079283E" w:rsidRDefault="00315882" w:rsidP="002D7BEE">
            <w:pPr>
              <w:pStyle w:val="iBAAGLevel1Bullets"/>
            </w:pPr>
            <w:r w:rsidRPr="007E0B92">
              <w:rPr>
                <w:color w:val="auto"/>
              </w:rPr>
              <w:t>Nutritional or cosmetic therapy using high dose or large quantities of vitamins, minerals, elements or any other nutrition-based therapy</w:t>
            </w:r>
            <w:r w:rsidR="00031DD6" w:rsidRPr="007E0B92">
              <w:rPr>
                <w:rStyle w:val="MandateStandardTextChar"/>
                <w:color w:val="auto"/>
              </w:rPr>
              <w:t>, except as covered under your pharmacy benefits</w:t>
            </w:r>
          </w:p>
          <w:p w14:paraId="3542EB18" w14:textId="77777777" w:rsidR="00315882" w:rsidRPr="0079283E" w:rsidRDefault="00315882" w:rsidP="002D7BEE">
            <w:pPr>
              <w:pStyle w:val="iBAAGLevel1Bullets"/>
            </w:pPr>
            <w:r w:rsidRPr="0079283E">
              <w:lastRenderedPageBreak/>
              <w:t xml:space="preserve">Individual and group nutritional counseling. </w:t>
            </w:r>
            <w:r w:rsidRPr="00131458">
              <w:rPr>
                <w:rStyle w:val="iBAAGStandardTextItalicsChar"/>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lastRenderedPageBreak/>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4" w14:textId="277B1A0A" w:rsidR="00315882" w:rsidRDefault="00AF63AC" w:rsidP="00315882">
            <w:pPr>
              <w:pStyle w:val="iBAAGLevel1Bullets"/>
              <w:tabs>
                <w:tab w:val="left" w:pos="720"/>
              </w:tabs>
              <w:rPr>
                <w:lang w:val="it-IT"/>
              </w:rPr>
            </w:pPr>
            <w:r w:rsidRPr="00AF63AC">
              <w:rPr>
                <w:rStyle w:val="InstructionalTextChar"/>
                <w:b w:val="0"/>
                <w:color w:val="000000"/>
              </w:rPr>
              <w:t>Intracellular micronutrient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lastRenderedPageBreak/>
              <w:t>Services or treatments for:</w:t>
            </w:r>
          </w:p>
          <w:p w14:paraId="3542EB57" w14:textId="334897B7" w:rsidR="00315882" w:rsidRPr="0079283E" w:rsidRDefault="00315882" w:rsidP="002D7BEE">
            <w:pPr>
              <w:pStyle w:val="iBAAGLevel1Bullets"/>
            </w:pPr>
            <w:r w:rsidRPr="0079283E">
              <w:t>School, sports or camp , travel, career or employment, insurance, marriage 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031DD6">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lastRenderedPageBreak/>
              <w:t>About Your Benefits</w:t>
            </w:r>
          </w:p>
        </w:tc>
      </w:tr>
      <w:tr w:rsidR="00315882" w:rsidRPr="003F3B5E" w14:paraId="3542EB82" w14:textId="77777777" w:rsidTr="00031DD6">
        <w:tc>
          <w:tcPr>
            <w:tcW w:w="3517" w:type="dxa"/>
            <w:shd w:val="clear" w:color="auto" w:fill="FFFFFF" w:themeFill="background1"/>
          </w:tcPr>
          <w:p w14:paraId="3542EB64" w14:textId="77777777" w:rsidR="00315882" w:rsidRPr="00AB53C6" w:rsidRDefault="00315882" w:rsidP="002D7BEE">
            <w:pPr>
              <w:pStyle w:val="iBAAGSituationBoxName"/>
            </w:pPr>
            <w:bookmarkStart w:id="107" w:name="Health_Reimbursement_Account_HRA"/>
            <w:r w:rsidRPr="00AB53C6">
              <w:t>Health Reimbursement Account (HRA)</w:t>
            </w:r>
            <w:bookmarkEnd w:id="107"/>
          </w:p>
          <w:p w14:paraId="3542EB65" w14:textId="77777777" w:rsidR="00315882" w:rsidRPr="00AB53C6" w:rsidRDefault="00315882" w:rsidP="002D7BEE">
            <w:pPr>
              <w:pStyle w:val="iBAAGStandardText"/>
            </w:pPr>
          </w:p>
          <w:p w14:paraId="3542EB66" w14:textId="02F10DB1"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rsidP="002D7BEE">
            <w:pPr>
              <w:pStyle w:val="iBAAGStandardText"/>
            </w:pPr>
          </w:p>
        </w:tc>
      </w:tr>
      <w:tr w:rsidR="00315882" w:rsidRPr="003F3B5E" w14:paraId="3542EB84" w14:textId="77777777" w:rsidTr="00031DD6">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031DD6">
        <w:tc>
          <w:tcPr>
            <w:tcW w:w="3517" w:type="dxa"/>
            <w:shd w:val="clear" w:color="auto" w:fill="FFFFFF" w:themeFill="background1"/>
          </w:tcPr>
          <w:p w14:paraId="3542EB85" w14:textId="77777777" w:rsidR="00315882" w:rsidRPr="00203708" w:rsidRDefault="00315882" w:rsidP="002D7BEE">
            <w:pPr>
              <w:pStyle w:val="iBAAGSituationBoxName"/>
            </w:pPr>
            <w:bookmarkStart w:id="108" w:name="Health_Savings_Account_HSA"/>
            <w:r w:rsidRPr="00203708">
              <w:t>Health Savings Account (HSA)</w:t>
            </w:r>
            <w:bookmarkEnd w:id="108"/>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88" w14:textId="6660E6BC" w:rsidR="00315882" w:rsidRPr="00203708" w:rsidRDefault="00315882" w:rsidP="002D7BEE">
            <w:pPr>
              <w:pStyle w:val="iBAAGStandardText"/>
            </w:pPr>
          </w:p>
          <w:p w14:paraId="3542EB89" w14:textId="77777777" w:rsidR="00315882" w:rsidRDefault="00315882" w:rsidP="002D7BEE">
            <w:pPr>
              <w:pStyle w:val="iBAAGStandardText"/>
            </w:pPr>
          </w:p>
          <w:p w14:paraId="3542EB98" w14:textId="7B833A72" w:rsidR="00315882" w:rsidRPr="00203708" w:rsidRDefault="00315882" w:rsidP="002D7BEE">
            <w:pPr>
              <w:pStyle w:val="iBAAGStandardText"/>
            </w:pPr>
            <w:r>
              <w:t>No coverage is available with UnitedHealthcare.</w:t>
            </w:r>
          </w:p>
          <w:p w14:paraId="3542EB99" w14:textId="77777777" w:rsidR="00315882" w:rsidRPr="00203708" w:rsidRDefault="00315882" w:rsidP="002D7BEE">
            <w:pPr>
              <w:pStyle w:val="iBAAGStandardText"/>
            </w:pPr>
          </w:p>
        </w:tc>
      </w:tr>
      <w:tr w:rsidR="00315882" w:rsidRPr="003F3B5E" w14:paraId="3542EB9C" w14:textId="77777777" w:rsidTr="00031DD6">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031DD6">
        <w:tc>
          <w:tcPr>
            <w:tcW w:w="3517" w:type="dxa"/>
            <w:shd w:val="clear" w:color="auto" w:fill="FFFFFF" w:themeFill="background1"/>
          </w:tcPr>
          <w:p w14:paraId="3542EB9D" w14:textId="77777777" w:rsidR="00315882" w:rsidRDefault="00315882" w:rsidP="002D7BEE">
            <w:pPr>
              <w:pStyle w:val="iBAAGSituationBoxName"/>
            </w:pPr>
            <w:bookmarkStart w:id="109" w:name="Health_Wellness"/>
            <w:r w:rsidRPr="00D368D0">
              <w:t>Health &amp; Wellness</w:t>
            </w:r>
            <w:bookmarkEnd w:id="109"/>
          </w:p>
          <w:p w14:paraId="3542EB9E" w14:textId="77777777" w:rsidR="00315882" w:rsidRPr="006716F3" w:rsidRDefault="00315882" w:rsidP="002D7BEE"/>
          <w:p w14:paraId="3542EB9F" w14:textId="1885FA2E"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2" w14:textId="77777777" w:rsidR="00315882" w:rsidRDefault="00315882" w:rsidP="002D7BEE">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3542EBB1" w14:textId="20123DC5" w:rsidR="00315882" w:rsidRPr="00D368D0" w:rsidRDefault="00315882" w:rsidP="002D7BEE">
            <w:pPr>
              <w:pStyle w:val="iBAAGStandardText"/>
            </w:pPr>
            <w:r w:rsidRPr="00D368D0">
              <w:lastRenderedPageBreak/>
              <w:t xml:space="preserve"> </w:t>
            </w:r>
          </w:p>
        </w:tc>
      </w:tr>
      <w:tr w:rsidR="00315882" w:rsidRPr="0033454D" w14:paraId="3542EBB4" w14:textId="77777777" w:rsidTr="00031DD6">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lastRenderedPageBreak/>
              <w:t>About Your Benefits</w:t>
            </w:r>
          </w:p>
        </w:tc>
      </w:tr>
      <w:tr w:rsidR="00315882" w:rsidRPr="0033454D" w14:paraId="3542EBC1" w14:textId="77777777" w:rsidTr="00031DD6">
        <w:tc>
          <w:tcPr>
            <w:tcW w:w="3517" w:type="dxa"/>
            <w:shd w:val="clear" w:color="auto" w:fill="FFFFFF" w:themeFill="background1"/>
          </w:tcPr>
          <w:p w14:paraId="670F51C2" w14:textId="77777777" w:rsidR="005A4149" w:rsidRDefault="005A4149" w:rsidP="005A4149">
            <w:pPr>
              <w:rPr>
                <w:b/>
                <w:bCs/>
                <w:iCs/>
                <w:color w:val="000000"/>
                <w:sz w:val="28"/>
                <w:szCs w:val="28"/>
              </w:rPr>
            </w:pPr>
            <w:bookmarkStart w:id="110" w:name="UnitedHealthcare_Hearing_Program"/>
            <w:bookmarkStart w:id="111" w:name="hi_healthinnovations_hearing_program"/>
            <w:r w:rsidRPr="00FA5B53">
              <w:rPr>
                <w:b/>
                <w:bCs/>
                <w:iCs/>
                <w:color w:val="000000"/>
                <w:sz w:val="28"/>
                <w:szCs w:val="28"/>
              </w:rPr>
              <w:t>UnitedHealthcare Hearing</w:t>
            </w:r>
            <w:r>
              <w:rPr>
                <w:b/>
                <w:bCs/>
                <w:iCs/>
                <w:color w:val="000000"/>
                <w:sz w:val="28"/>
                <w:szCs w:val="28"/>
              </w:rPr>
              <w:t xml:space="preserve"> </w:t>
            </w:r>
          </w:p>
          <w:p w14:paraId="3542EBB5" w14:textId="6051C2B8" w:rsidR="00315882" w:rsidRPr="0033454D" w:rsidRDefault="005A4149" w:rsidP="005A4149">
            <w:pPr>
              <w:pStyle w:val="iBAAGSituationBoxName"/>
            </w:pPr>
            <w:r>
              <w:rPr>
                <w:bCs/>
                <w:iCs/>
                <w:color w:val="000000"/>
              </w:rPr>
              <w:t>Program</w:t>
            </w:r>
            <w:bookmarkEnd w:id="110"/>
            <w:bookmarkEnd w:id="111"/>
          </w:p>
        </w:tc>
        <w:tc>
          <w:tcPr>
            <w:tcW w:w="9990" w:type="dxa"/>
            <w:shd w:val="clear" w:color="auto" w:fill="FFFFFF" w:themeFill="background1"/>
          </w:tcPr>
          <w:p w14:paraId="61C704CB" w14:textId="77777777" w:rsidR="005A4149" w:rsidRPr="00FA5B53" w:rsidRDefault="005A4149" w:rsidP="005A4149">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B0FBF5B" w14:textId="77777777" w:rsidR="005A4149" w:rsidRPr="00FA5B53" w:rsidRDefault="005A4149" w:rsidP="005A4149">
            <w:pPr>
              <w:rPr>
                <w:color w:val="000000"/>
                <w:szCs w:val="24"/>
              </w:rPr>
            </w:pPr>
          </w:p>
          <w:p w14:paraId="162CD735" w14:textId="77777777" w:rsidR="005A4149" w:rsidRPr="00FA5B53" w:rsidRDefault="005A4149" w:rsidP="005A4149">
            <w:pPr>
              <w:rPr>
                <w:color w:val="000000"/>
                <w:szCs w:val="24"/>
              </w:rPr>
            </w:pPr>
            <w:r w:rsidRPr="00FA5B53">
              <w:rPr>
                <w:color w:val="000000"/>
                <w:szCs w:val="24"/>
              </w:rPr>
              <w:t>Benefits of this program:</w:t>
            </w:r>
          </w:p>
          <w:p w14:paraId="5148DB3A" w14:textId="77777777" w:rsidR="005A4149" w:rsidRPr="00FA5B53" w:rsidRDefault="005A4149" w:rsidP="005A4149">
            <w:pPr>
              <w:pStyle w:val="ListParagraph"/>
              <w:numPr>
                <w:ilvl w:val="0"/>
                <w:numId w:val="8"/>
              </w:numPr>
              <w:rPr>
                <w:color w:val="000000"/>
                <w:szCs w:val="24"/>
              </w:rPr>
            </w:pPr>
            <w:r w:rsidRPr="00FA5B53">
              <w:rPr>
                <w:color w:val="000000"/>
                <w:szCs w:val="24"/>
              </w:rPr>
              <w:t>There is no cost to use this program</w:t>
            </w:r>
          </w:p>
          <w:p w14:paraId="730F2B24" w14:textId="77777777" w:rsidR="005A4149" w:rsidRDefault="005A4149" w:rsidP="005A4149">
            <w:pPr>
              <w:pStyle w:val="iBAAGLevel1Bullets"/>
              <w:numPr>
                <w:ilvl w:val="0"/>
                <w:numId w:val="8"/>
              </w:numPr>
            </w:pPr>
            <w:r>
              <w:t xml:space="preserve">Access to more than </w:t>
            </w:r>
            <w:r w:rsidRPr="00FA5B53">
              <w:rPr>
                <w:b/>
              </w:rPr>
              <w:t>5,000</w:t>
            </w:r>
            <w:r>
              <w:t xml:space="preserve"> providers nationwide</w:t>
            </w:r>
          </w:p>
          <w:p w14:paraId="27F6F393" w14:textId="77777777" w:rsidR="005A4149" w:rsidRDefault="005A4149" w:rsidP="005A4149">
            <w:pPr>
              <w:pStyle w:val="iBAAGLevel1Bullets"/>
              <w:numPr>
                <w:ilvl w:val="0"/>
                <w:numId w:val="8"/>
              </w:numPr>
            </w:pPr>
            <w:r>
              <w:t>You can get high quality hearing aids for a fraction of the cost</w:t>
            </w:r>
          </w:p>
          <w:p w14:paraId="47EB0CAB" w14:textId="77777777" w:rsidR="005A4149" w:rsidRPr="00FA5B53" w:rsidRDefault="005A4149" w:rsidP="005A4149">
            <w:pPr>
              <w:pStyle w:val="ListParagraph"/>
              <w:numPr>
                <w:ilvl w:val="0"/>
                <w:numId w:val="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1F51D3CA" w14:textId="77777777" w:rsidR="005A4149" w:rsidRPr="00FA5B53" w:rsidRDefault="005A4149" w:rsidP="005A4149">
            <w:pPr>
              <w:pStyle w:val="ListParagraph"/>
              <w:numPr>
                <w:ilvl w:val="0"/>
                <w:numId w:val="8"/>
              </w:numPr>
              <w:rPr>
                <w:color w:val="000000"/>
                <w:szCs w:val="24"/>
              </w:rPr>
            </w:pPr>
            <w:r w:rsidRPr="00FA5B53">
              <w:rPr>
                <w:color w:val="000000"/>
                <w:szCs w:val="24"/>
              </w:rPr>
              <w:t>We take care of the claim submission process for you</w:t>
            </w:r>
          </w:p>
          <w:p w14:paraId="2136B3CB" w14:textId="77777777" w:rsidR="005A4149" w:rsidRPr="00FA5B53" w:rsidRDefault="005A4149" w:rsidP="005A4149">
            <w:pPr>
              <w:rPr>
                <w:color w:val="000000"/>
                <w:szCs w:val="24"/>
              </w:rPr>
            </w:pPr>
          </w:p>
          <w:p w14:paraId="4A9C2A31" w14:textId="77777777" w:rsidR="005A4149" w:rsidRDefault="005A4149" w:rsidP="005A4149">
            <w:pPr>
              <w:pStyle w:val="iBAAGStandardText"/>
            </w:pPr>
            <w:r>
              <w:t xml:space="preserve">For more information about this program and how to order, click </w:t>
            </w:r>
            <w:hyperlink r:id="rId8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031DD6">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t>About Your Benefits</w:t>
            </w:r>
          </w:p>
        </w:tc>
      </w:tr>
      <w:tr w:rsidR="00315882" w14:paraId="3542EBD5" w14:textId="77777777" w:rsidTr="00031DD6">
        <w:tc>
          <w:tcPr>
            <w:tcW w:w="3517" w:type="dxa"/>
            <w:shd w:val="clear" w:color="auto" w:fill="FFFFFF" w:themeFill="background1"/>
          </w:tcPr>
          <w:p w14:paraId="3542EBC4" w14:textId="77777777" w:rsidR="00315882" w:rsidRPr="001231DD" w:rsidRDefault="00315882" w:rsidP="002D7BEE">
            <w:pPr>
              <w:pStyle w:val="iBAAGSituationBoxName"/>
            </w:pPr>
            <w:bookmarkStart w:id="112" w:name="Kidney_Donor"/>
            <w:r w:rsidRPr="001231DD">
              <w:t>Kidney Donor Travel Assistance Program</w:t>
            </w:r>
          </w:p>
          <w:bookmarkEnd w:id="112"/>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lastRenderedPageBreak/>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031DD6">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lastRenderedPageBreak/>
              <w:t>About Your Benefits</w:t>
            </w:r>
          </w:p>
        </w:tc>
      </w:tr>
      <w:tr w:rsidR="007519F1" w14:paraId="3542EBE8" w14:textId="77777777" w:rsidTr="00031DD6">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3" w:name="Orthopedic_Health_Support"/>
            <w:r w:rsidRPr="0082024A">
              <w:rPr>
                <w:b/>
                <w:sz w:val="28"/>
                <w:szCs w:val="28"/>
              </w:rPr>
              <w:t>Orthopedic Health Support</w:t>
            </w:r>
            <w:bookmarkEnd w:id="113"/>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031DD6">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031DD6">
        <w:tc>
          <w:tcPr>
            <w:tcW w:w="3517" w:type="dxa"/>
            <w:shd w:val="clear" w:color="auto" w:fill="FFFFFF" w:themeFill="background1"/>
          </w:tcPr>
          <w:p w14:paraId="3542EBEB" w14:textId="77777777" w:rsidR="007519F1" w:rsidRPr="00414AC2" w:rsidRDefault="007519F1" w:rsidP="002D7BEE">
            <w:pPr>
              <w:pStyle w:val="iBAAGSituationBoxName"/>
            </w:pPr>
            <w:bookmarkStart w:id="114" w:name="Real_Appeal"/>
            <w:r w:rsidRPr="00414AC2">
              <w:t>Real Appeal</w:t>
            </w:r>
            <w:bookmarkEnd w:id="114"/>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89" w:history="1">
              <w:r>
                <w:rPr>
                  <w:rStyle w:val="Hyperlink"/>
                  <w:b/>
                </w:rPr>
                <w:t>member.realappeal.com</w:t>
              </w:r>
            </w:hyperlink>
          </w:p>
          <w:p w14:paraId="3542EBF8" w14:textId="77777777" w:rsidR="007519F1" w:rsidRDefault="007519F1" w:rsidP="002D7BEE">
            <w:pPr>
              <w:pStyle w:val="iBAAGStandardText"/>
            </w:pPr>
          </w:p>
          <w:p w14:paraId="3542EBFA" w14:textId="77777777" w:rsidR="007519F1" w:rsidRDefault="007519F1" w:rsidP="002D7BEE">
            <w:pPr>
              <w:pStyle w:val="iBAAGStandardText"/>
              <w:rPr>
                <w:rStyle w:val="Hyperlink"/>
                <w:b/>
              </w:rPr>
            </w:pPr>
          </w:p>
          <w:p w14:paraId="3542EBFC" w14:textId="77777777" w:rsidR="007519F1" w:rsidRPr="003F3B5E" w:rsidRDefault="007519F1">
            <w:pPr>
              <w:pStyle w:val="iBAAGStandardText"/>
            </w:pPr>
          </w:p>
        </w:tc>
      </w:tr>
      <w:tr w:rsidR="007519F1" w:rsidRPr="008B7182" w14:paraId="3542EBFF" w14:textId="77777777" w:rsidTr="00031DD6">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031DD6">
        <w:tc>
          <w:tcPr>
            <w:tcW w:w="3517" w:type="dxa"/>
            <w:shd w:val="clear" w:color="auto" w:fill="FFFFFF" w:themeFill="background1"/>
          </w:tcPr>
          <w:p w14:paraId="3542EC00" w14:textId="77777777" w:rsidR="007519F1" w:rsidRDefault="007519F1" w:rsidP="002D7BEE">
            <w:pPr>
              <w:pStyle w:val="iBAAGSituationBoxName"/>
            </w:pPr>
            <w:bookmarkStart w:id="115" w:name="Retiree_Reimbursement_Account_RRA"/>
            <w:r>
              <w:t>Retiree Reimbursement Account (RRA)</w:t>
            </w:r>
            <w:bookmarkEnd w:id="115"/>
          </w:p>
          <w:p w14:paraId="3542EC01" w14:textId="77777777" w:rsidR="007519F1" w:rsidRDefault="007519F1" w:rsidP="002D7BEE">
            <w:pPr>
              <w:pStyle w:val="iBAAGStandardText"/>
            </w:pPr>
          </w:p>
          <w:p w14:paraId="3542EC02" w14:textId="60B846C0"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t>Not Applicable</w:t>
            </w:r>
          </w:p>
          <w:p w14:paraId="3542EC04" w14:textId="77777777" w:rsidR="007519F1" w:rsidRDefault="007519F1" w:rsidP="002D7BEE">
            <w:pPr>
              <w:pStyle w:val="iBAAGStandardText"/>
            </w:pPr>
          </w:p>
          <w:p w14:paraId="3542EC16" w14:textId="77777777" w:rsidR="007519F1" w:rsidRPr="008B7182" w:rsidRDefault="007519F1" w:rsidP="002D7BEE">
            <w:pPr>
              <w:pStyle w:val="iBAAGStandardText"/>
            </w:pPr>
          </w:p>
        </w:tc>
      </w:tr>
      <w:tr w:rsidR="007519F1" w:rsidRPr="003F3B5E" w14:paraId="3542EC19" w14:textId="77777777" w:rsidTr="00031DD6">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t>About Your Benefits</w:t>
            </w:r>
          </w:p>
        </w:tc>
      </w:tr>
      <w:tr w:rsidR="007519F1" w:rsidRPr="003F3B5E" w14:paraId="3542EC32" w14:textId="77777777" w:rsidTr="00031DD6">
        <w:tc>
          <w:tcPr>
            <w:tcW w:w="3517" w:type="dxa"/>
            <w:shd w:val="clear" w:color="auto" w:fill="FFFFFF" w:themeFill="background1"/>
          </w:tcPr>
          <w:p w14:paraId="3542EC1A" w14:textId="77777777" w:rsidR="007519F1" w:rsidRDefault="007519F1" w:rsidP="002D7BEE">
            <w:pPr>
              <w:pStyle w:val="iBAAGSituationBoxName"/>
            </w:pPr>
            <w:bookmarkStart w:id="116" w:name="SimplyEngaged_Wellness_Incentive_Program"/>
            <w:r>
              <w:t xml:space="preserve">SimplyEngaged Wellness Incentive </w:t>
            </w:r>
            <w:r>
              <w:lastRenderedPageBreak/>
              <w:t>Program</w:t>
            </w:r>
            <w:bookmarkEnd w:id="116"/>
          </w:p>
          <w:p w14:paraId="3542EC1B" w14:textId="77777777" w:rsidR="007519F1" w:rsidRDefault="007519F1" w:rsidP="002D7BEE"/>
          <w:p w14:paraId="3542EC1E" w14:textId="77777777" w:rsidR="007519F1" w:rsidRDefault="007519F1" w:rsidP="002D7BE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F" w14:textId="77777777" w:rsidR="007519F1" w:rsidRDefault="007519F1" w:rsidP="002D7BEE">
            <w:pPr>
              <w:rPr>
                <w:color w:val="000000" w:themeColor="text1"/>
                <w:szCs w:val="24"/>
              </w:rPr>
            </w:pPr>
          </w:p>
          <w:p w14:paraId="3542EC30" w14:textId="77777777" w:rsidR="007519F1" w:rsidRDefault="007519F1" w:rsidP="002D7BEE">
            <w:pPr>
              <w:pStyle w:val="iBAAGStandardText"/>
            </w:pPr>
            <w:r>
              <w:t>Not Applicable</w:t>
            </w:r>
          </w:p>
          <w:p w14:paraId="3542EC31" w14:textId="77777777" w:rsidR="007519F1" w:rsidRDefault="007519F1" w:rsidP="002D7BEE">
            <w:pPr>
              <w:pStyle w:val="iBAAGStandardText"/>
            </w:pPr>
          </w:p>
        </w:tc>
      </w:tr>
      <w:tr w:rsidR="007519F1" w:rsidRPr="003F3B5E" w14:paraId="3542EC34" w14:textId="77777777" w:rsidTr="00031DD6">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lastRenderedPageBreak/>
              <w:t>About Your Benefits</w:t>
            </w:r>
          </w:p>
        </w:tc>
      </w:tr>
      <w:tr w:rsidR="007519F1" w:rsidRPr="003F3B5E" w14:paraId="3542EC48" w14:textId="77777777" w:rsidTr="00031DD6">
        <w:tc>
          <w:tcPr>
            <w:tcW w:w="3517" w:type="dxa"/>
            <w:shd w:val="clear" w:color="auto" w:fill="FFFFFF" w:themeFill="background1"/>
          </w:tcPr>
          <w:p w14:paraId="3542EC35" w14:textId="77777777" w:rsidR="007519F1" w:rsidRDefault="007519F1" w:rsidP="002D7BEE">
            <w:pPr>
              <w:pStyle w:val="iBAAGSituationBoxName"/>
            </w:pPr>
            <w:bookmarkStart w:id="117" w:name="UnitedHealthcare_Motion"/>
            <w:r>
              <w:t>UnitedHealthcare Motion</w:t>
            </w:r>
            <w:bookmarkEnd w:id="117"/>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7E0B92">
            <w:pPr>
              <w:pStyle w:val="iBAAGLevel1Bullets"/>
            </w:pPr>
          </w:p>
        </w:tc>
      </w:tr>
      <w:tr w:rsidR="007519F1" w:rsidRPr="005851CD" w14:paraId="3542EC4A" w14:textId="77777777" w:rsidTr="00031DD6">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t>About Your Benefits</w:t>
            </w:r>
          </w:p>
        </w:tc>
      </w:tr>
      <w:tr w:rsidR="007519F1" w:rsidRPr="005851CD" w14:paraId="3542EC5D" w14:textId="77777777" w:rsidTr="00031DD6">
        <w:tc>
          <w:tcPr>
            <w:tcW w:w="3517" w:type="dxa"/>
            <w:shd w:val="clear" w:color="auto" w:fill="FFFFFF" w:themeFill="background1"/>
          </w:tcPr>
          <w:p w14:paraId="3542EC4B" w14:textId="77777777" w:rsidR="007519F1" w:rsidRDefault="007519F1" w:rsidP="002D7BEE">
            <w:pPr>
              <w:pStyle w:val="iBAAGSituationBoxName"/>
            </w:pPr>
            <w:bookmarkStart w:id="118" w:name="Vision_Vendor"/>
            <w:r>
              <w:t>Vision Vendor</w:t>
            </w:r>
            <w:bookmarkEnd w:id="118"/>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7" w14:textId="77777777" w:rsidR="007519F1" w:rsidRDefault="007519F1" w:rsidP="002D7BEE">
            <w:pPr>
              <w:pStyle w:val="iBAAGStandardText"/>
            </w:pPr>
          </w:p>
          <w:p w14:paraId="3542EC59" w14:textId="77777777" w:rsidR="007519F1" w:rsidRDefault="007519F1" w:rsidP="002D7BEE">
            <w:pPr>
              <w:pStyle w:val="iBAAGStandardText"/>
            </w:pPr>
          </w:p>
          <w:p w14:paraId="3542EC5B" w14:textId="77777777" w:rsidR="007519F1" w:rsidRDefault="007519F1" w:rsidP="002D7BEE">
            <w:pPr>
              <w:pStyle w:val="iBAAGStandardText"/>
            </w:pPr>
            <w:r>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19" w:name="Cant_Find_What_You_Are_Looking_For"/>
            <w:r w:rsidRPr="00C34120">
              <w:lastRenderedPageBreak/>
              <w:t>Can’t Find What You Are Looking For?</w:t>
            </w:r>
            <w:bookmarkEnd w:id="119"/>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121F49" w:rsidP="002D7BEE">
            <w:pPr>
              <w:rPr>
                <w:rStyle w:val="Hyperlinks"/>
              </w:rPr>
            </w:pPr>
            <w:hyperlink r:id="rId90"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2D7BEE">
        <w:tc>
          <w:tcPr>
            <w:tcW w:w="13507" w:type="dxa"/>
            <w:gridSpan w:val="4"/>
            <w:shd w:val="clear" w:color="auto" w:fill="DAEEF3"/>
          </w:tcPr>
          <w:p w14:paraId="3542EC6F" w14:textId="77777777" w:rsidR="007519F1" w:rsidRPr="003F3B5E" w:rsidRDefault="007519F1" w:rsidP="002D7BEE">
            <w:pPr>
              <w:pStyle w:val="iBAAGMajorSectionHeader"/>
            </w:pPr>
            <w:bookmarkStart w:id="120" w:name="Mental_and_Nervous"/>
            <w:r w:rsidRPr="00C34120">
              <w:rPr>
                <w:rFonts w:cs="Arial"/>
                <w:color w:val="0000FF"/>
              </w:rPr>
              <w:t>M</w:t>
            </w:r>
            <w:r>
              <w:rPr>
                <w:rFonts w:cs="Arial"/>
                <w:color w:val="0000FF"/>
              </w:rPr>
              <w:t>ental Health</w:t>
            </w:r>
            <w:bookmarkEnd w:id="120"/>
          </w:p>
        </w:tc>
      </w:tr>
      <w:tr w:rsidR="007519F1" w:rsidRPr="00556C7E" w14:paraId="3542EC72"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2D7BEE">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1" w:name="Mental_Health_Vendor"/>
            <w:r>
              <w:t>Mental Health Vendor</w:t>
            </w:r>
            <w:bookmarkEnd w:id="121"/>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2D7BEE">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2" w:name="Mental_Health"/>
            <w:r w:rsidRPr="00F641DB">
              <w:t>Mental Health</w:t>
            </w:r>
            <w:bookmarkEnd w:id="122"/>
            <w:r w:rsidRPr="00F641DB">
              <w:t xml:space="preserve">, </w:t>
            </w:r>
            <w:r w:rsidRPr="006B6EB4">
              <w:t xml:space="preserve"> Substance-Related and Addictive Disorder</w:t>
            </w:r>
            <w:bookmarkStart w:id="123" w:name="_DV_M575"/>
            <w:bookmarkEnd w:id="123"/>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w:t>
            </w:r>
            <w:r w:rsidRPr="00F641DB">
              <w:lastRenderedPageBreak/>
              <w:t>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 xml:space="preserve">Individual, family, </w:t>
            </w:r>
            <w:r w:rsidRPr="00F641DB">
              <w:lastRenderedPageBreak/>
              <w:t>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92" w:history="1">
              <w:r w:rsidRPr="00F641DB">
                <w:rPr>
                  <w:rStyle w:val="Hyperlinks"/>
                </w:rPr>
                <w:t>glossary</w:t>
              </w:r>
            </w:hyperlink>
            <w:r w:rsidRPr="00F641DB">
              <w:t xml:space="preserve"> for 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lastRenderedPageBreak/>
              <w:t>Inpatient:</w:t>
            </w:r>
          </w:p>
          <w:p w14:paraId="3542ECA5" w14:textId="513ECF58" w:rsidR="007519F1" w:rsidRPr="00F641DB" w:rsidRDefault="00AF63AC" w:rsidP="002D7BEE">
            <w:pPr>
              <w:rPr>
                <w:b/>
              </w:rPr>
            </w:pPr>
            <w:r w:rsidRPr="00AF63AC">
              <w:rPr>
                <w:rStyle w:val="InstructionalTextChar"/>
                <w:color w:val="000000"/>
              </w:rPr>
              <w:t>20%</w:t>
            </w:r>
            <w:r w:rsidRPr="00AF63AC">
              <w:rPr>
                <w:rStyle w:val="InstructionalTextChar"/>
                <w:b w:val="0"/>
                <w:color w:val="000000"/>
              </w:rPr>
              <w:t xml:space="preserve"> co-insurance, after you pay the deductible.</w:t>
            </w:r>
            <w:r w:rsidRPr="00AF63AC">
              <w:rPr>
                <w:rStyle w:val="InstructionalTextChar"/>
                <w:b w:val="0"/>
                <w:color w:val="000000"/>
              </w:rPr>
              <w:cr/>
            </w:r>
            <w:r w:rsidRPr="00AF63AC">
              <w:rPr>
                <w:rStyle w:val="InstructionalTextChar"/>
                <w:b w:val="0"/>
                <w:color w:val="000000"/>
              </w:rPr>
              <w:cr/>
            </w:r>
            <w:r w:rsidR="007519F1" w:rsidRPr="00F641DB">
              <w:rPr>
                <w:rStyle w:val="iBAAGStandardTextChar"/>
                <w:b/>
              </w:rPr>
              <w:t>Outpatient:</w:t>
            </w:r>
          </w:p>
          <w:p w14:paraId="3542ECA6" w14:textId="75CDE6B1" w:rsidR="007519F1" w:rsidRPr="00F641DB" w:rsidRDefault="007519F1" w:rsidP="002D7BEE">
            <w:r w:rsidRPr="00F641DB">
              <w:rPr>
                <w:rStyle w:val="iBAAGStandardTextBoldChar"/>
              </w:rPr>
              <w:t>$</w:t>
            </w:r>
            <w:r w:rsidR="00391EC4" w:rsidRPr="007E0B92">
              <w:rPr>
                <w:rStyle w:val="InstructionalTextChar"/>
                <w:color w:val="auto"/>
              </w:rPr>
              <w:t>2</w:t>
            </w:r>
            <w:r w:rsidRPr="00F641DB">
              <w:rPr>
                <w:rStyle w:val="iBAAGStandardTextBoldChar"/>
              </w:rPr>
              <w:t>0</w:t>
            </w:r>
            <w:r w:rsidRPr="00F641DB">
              <w:t xml:space="preserve"> co-pay per visit.</w:t>
            </w:r>
          </w:p>
          <w:p w14:paraId="3542ECA7" w14:textId="72A3815A" w:rsidR="007519F1" w:rsidRPr="00F641DB" w:rsidRDefault="007519F1" w:rsidP="002D7BEE">
            <w:r w:rsidRPr="00F641DB">
              <w:t>The annual deductible does not apply.</w:t>
            </w:r>
          </w:p>
          <w:p w14:paraId="3542ECA8" w14:textId="253D6D1C" w:rsidR="007519F1" w:rsidRPr="00F641DB" w:rsidRDefault="007519F1" w:rsidP="002D7BEE">
            <w:pPr>
              <w:pStyle w:val="iBAAGStandardText"/>
            </w:pPr>
          </w:p>
          <w:p w14:paraId="3542ECAC" w14:textId="61DEC19D" w:rsidR="007519F1" w:rsidRPr="00562ED8" w:rsidRDefault="00AF63AC" w:rsidP="002D7BEE">
            <w:pPr>
              <w:pStyle w:val="iBAAGStandardText"/>
              <w:rPr>
                <w:rStyle w:val="iBAAGStandardTextBoldChar"/>
              </w:rPr>
            </w:pPr>
            <w:r w:rsidRPr="00AF63AC">
              <w:rPr>
                <w:rStyle w:val="InstructionalTextChar"/>
                <w:b w:val="0"/>
                <w:color w:val="000000"/>
              </w:rPr>
              <w:cr/>
            </w:r>
            <w:r w:rsidR="007519F1" w:rsidRPr="00562ED8">
              <w:rPr>
                <w:rStyle w:val="iBAAGStandardTextBoldChar"/>
              </w:rPr>
              <w:lastRenderedPageBreak/>
              <w:t>Partial hospitalization/ Intensive outpatient treatment:</w:t>
            </w:r>
          </w:p>
          <w:p w14:paraId="3542ECB3" w14:textId="4ACC27A3" w:rsidR="007519F1" w:rsidRPr="00F641DB" w:rsidRDefault="00AF63AC" w:rsidP="002D7BEE">
            <w:pPr>
              <w:pStyle w:val="iBAAGStandardTextBold"/>
            </w:pPr>
            <w:r w:rsidRPr="00AF63AC">
              <w:rPr>
                <w:rStyle w:val="InstructionalTextChar"/>
                <w:b/>
                <w:color w:val="000000"/>
              </w:rPr>
              <w:t>20%</w:t>
            </w:r>
            <w:r w:rsidRPr="00AF63AC">
              <w:rPr>
                <w:rStyle w:val="InstructionalTextChar"/>
                <w:color w:val="000000"/>
              </w:rPr>
              <w:t xml:space="preserve"> co-insurance, after you pay the deductible.</w:t>
            </w:r>
            <w:r w:rsidRPr="00AF63AC">
              <w:rPr>
                <w:rStyle w:val="InstructionalTextChar"/>
                <w:color w:val="000000"/>
              </w:rPr>
              <w:cr/>
            </w:r>
            <w:r w:rsidRPr="00AF63AC">
              <w:rPr>
                <w:rStyle w:val="InstructionalTextChar"/>
                <w:color w:val="000000"/>
              </w:rPr>
              <w:cr/>
            </w:r>
            <w:r w:rsidR="007519F1"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ECT (electro-convulsive 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t>Transcranial magnetic stimulation;</w:t>
            </w:r>
            <w:r w:rsidRPr="00EF5362">
              <w:t xml:space="preserve"> </w:t>
            </w:r>
          </w:p>
          <w:p w14:paraId="3542ECBC" w14:textId="77777777" w:rsidR="007519F1" w:rsidRPr="00EF5362" w:rsidRDefault="007519F1" w:rsidP="002D7BEE">
            <w:pPr>
              <w:pStyle w:val="iBAAGLevel1Bullets"/>
            </w:pPr>
            <w:r w:rsidRPr="00EF5362">
              <w:t xml:space="preserve">Intensive behavioral therapy including Applied behavioral </w:t>
            </w:r>
            <w:r w:rsidRPr="00EF5362">
              <w:lastRenderedPageBreak/>
              <w:t>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lastRenderedPageBreak/>
              <w:t>Inpatient:</w:t>
            </w:r>
          </w:p>
          <w:p w14:paraId="3542ECC0" w14:textId="7A89A919" w:rsidR="007519F1" w:rsidRPr="00A6330C" w:rsidRDefault="00AF63AC" w:rsidP="002D7BEE">
            <w:pPr>
              <w:rPr>
                <w:rStyle w:val="InstructionalTextChar"/>
                <w:b w:val="0"/>
              </w:rPr>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CC1" w14:textId="77777777" w:rsidR="007519F1" w:rsidRPr="00F641DB" w:rsidRDefault="007519F1" w:rsidP="002D7BEE">
            <w:pPr>
              <w:rPr>
                <w:b/>
              </w:rPr>
            </w:pPr>
            <w:r w:rsidRPr="00F641DB">
              <w:rPr>
                <w:rStyle w:val="iBAAGStandardTextChar"/>
                <w:b/>
              </w:rPr>
              <w:t>Outpatient:</w:t>
            </w:r>
          </w:p>
          <w:p w14:paraId="3542ECC3" w14:textId="2CF0067E" w:rsidR="007519F1" w:rsidRPr="00F641DB" w:rsidRDefault="00AF63AC" w:rsidP="002D7BEE">
            <w:pPr>
              <w:pStyle w:val="iBAAGStandardText"/>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CC4" w14:textId="77777777" w:rsidR="007519F1" w:rsidRPr="00562ED8" w:rsidRDefault="007519F1" w:rsidP="002D7BEE">
            <w:pPr>
              <w:pStyle w:val="iBAAGStandardText"/>
              <w:rPr>
                <w:rStyle w:val="iBAAGStandardTextBoldChar"/>
              </w:rPr>
            </w:pPr>
            <w:r w:rsidRPr="00562ED8">
              <w:rPr>
                <w:rStyle w:val="iBAAGStandardTextBoldChar"/>
              </w:rPr>
              <w:lastRenderedPageBreak/>
              <w:t>Partial hospitalization/ Intensive outpatient treatment:</w:t>
            </w:r>
          </w:p>
          <w:p w14:paraId="3542ECC6" w14:textId="292473AB" w:rsidR="007519F1" w:rsidRPr="00F641DB" w:rsidRDefault="00AF63AC" w:rsidP="002D7BEE">
            <w:pPr>
              <w:pStyle w:val="iBAAGStandardTextBold"/>
            </w:pPr>
            <w:r w:rsidRPr="00AF63AC">
              <w:rPr>
                <w:rStyle w:val="iBAAGStandardTextBoldChar"/>
                <w:b/>
                <w:color w:val="000000"/>
              </w:rPr>
              <w:t>50%</w:t>
            </w:r>
            <w:r w:rsidRPr="00AF63AC">
              <w:rPr>
                <w:rStyle w:val="iBAAGStandardTextBoldChar"/>
                <w:color w:val="000000"/>
              </w:rPr>
              <w:t xml:space="preserve"> co-insurance, after you pay the deductible.</w:t>
            </w:r>
            <w:r w:rsidRPr="00AF63AC">
              <w:rPr>
                <w:rStyle w:val="iBAAGStandardTextBoldChar"/>
                <w:color w:val="000000"/>
              </w:rPr>
              <w:cr/>
            </w:r>
            <w:r w:rsidRPr="00AF63AC">
              <w:rPr>
                <w:rStyle w:val="iBAAGStandardTextBoldChar"/>
                <w:color w:val="000000"/>
              </w:rPr>
              <w:cr/>
            </w: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t>5 business days before a scheduled      admission</w:t>
            </w:r>
          </w:p>
          <w:p w14:paraId="3542ECD0" w14:textId="77777777" w:rsidR="007519F1" w:rsidRPr="00A04653" w:rsidRDefault="007519F1" w:rsidP="002D7BEE">
            <w:pPr>
              <w:pStyle w:val="iBAAGLevel1Bullets"/>
            </w:pPr>
            <w:r w:rsidRPr="00A04653">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w:t>
            </w:r>
            <w:r w:rsidRPr="00EF5362">
              <w:lastRenderedPageBreak/>
              <w:t xml:space="preserve">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t>ECT (electro-convulsive treatment);</w:t>
            </w:r>
          </w:p>
          <w:p w14:paraId="3542ECD4" w14:textId="77777777" w:rsidR="007519F1" w:rsidRPr="00EF5362" w:rsidRDefault="007519F1" w:rsidP="002D7BEE">
            <w:pPr>
              <w:pStyle w:val="iBAAGLevel1Bullets"/>
            </w:pPr>
            <w:r w:rsidRPr="00EF5362">
              <w:t xml:space="preserve">Psychological testing; </w:t>
            </w:r>
          </w:p>
          <w:p w14:paraId="3542ECD5" w14:textId="34D9A82D" w:rsidR="007519F1" w:rsidRDefault="007519F1" w:rsidP="002D7BEE">
            <w:pPr>
              <w:pStyle w:val="iBAAGLevel1Bullets"/>
            </w:pPr>
            <w:r w:rsidRPr="00A04653">
              <w:t>Transcranial magnetic stimulation;</w:t>
            </w:r>
            <w:r w:rsidRPr="00EF5362">
              <w:t xml:space="preserve"> </w:t>
            </w:r>
          </w:p>
          <w:p w14:paraId="61DA412B" w14:textId="77777777" w:rsidR="00600430" w:rsidRPr="0057499E" w:rsidRDefault="00600430" w:rsidP="00600430">
            <w:pPr>
              <w:pStyle w:val="iBAAGLevel1Bullets"/>
            </w:pPr>
            <w:r w:rsidRPr="0057499E">
              <w:t xml:space="preserve">Extended visits </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3542ECDB" w14:textId="6636B4BE" w:rsidR="007519F1" w:rsidRPr="00F641DB" w:rsidRDefault="00AF63AC"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lastRenderedPageBreak/>
              <w:t xml:space="preserve">No coverage for: </w:t>
            </w:r>
          </w:p>
          <w:p w14:paraId="3542ECDE" w14:textId="77777777" w:rsidR="007519F1" w:rsidRPr="001A7353" w:rsidRDefault="007519F1" w:rsidP="002D7BEE">
            <w:pPr>
              <w:pStyle w:val="iBAAGLevel1Bullets"/>
            </w:pPr>
            <w:r w:rsidRPr="001A7353">
              <w:t>Treatment for learning disabilities, conduct  and impulse 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 xml:space="preserve">Diagnosis not in the current edition of the DSM (Diagnostic and Statistical Manual of </w:t>
            </w:r>
            <w:r w:rsidRPr="001A7353">
              <w:lastRenderedPageBreak/>
              <w:t>the American Psychiatric Association)</w:t>
            </w:r>
          </w:p>
          <w:p w14:paraId="3542ECE1" w14:textId="77777777" w:rsidR="007519F1" w:rsidRPr="001A7353" w:rsidRDefault="007519F1" w:rsidP="002D7BEE">
            <w:pPr>
              <w:pStyle w:val="iBAAGLevel1Bullets"/>
            </w:pPr>
            <w:r w:rsidRPr="001A7353">
              <w:t>Transitional living 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lastRenderedPageBreak/>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93"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2D7BEE">
        <w:tc>
          <w:tcPr>
            <w:tcW w:w="13507" w:type="dxa"/>
            <w:gridSpan w:val="4"/>
            <w:shd w:val="clear" w:color="auto" w:fill="DAEEF3"/>
          </w:tcPr>
          <w:p w14:paraId="3542ECF6" w14:textId="77777777" w:rsidR="007519F1" w:rsidRPr="003F3B5E" w:rsidRDefault="007519F1" w:rsidP="002D7BEE">
            <w:pPr>
              <w:pStyle w:val="iBAAGMajorSectionHeader"/>
            </w:pPr>
            <w:bookmarkStart w:id="124" w:name="Chemical_Dependency"/>
            <w:r w:rsidRPr="00C50D8F">
              <w:rPr>
                <w:rFonts w:cs="Arial"/>
                <w:color w:val="0000FF"/>
              </w:rPr>
              <w:t>S</w:t>
            </w:r>
            <w:r>
              <w:rPr>
                <w:rFonts w:cs="Arial"/>
                <w:color w:val="0000FF"/>
              </w:rPr>
              <w:t>ubstance Use</w:t>
            </w:r>
            <w:bookmarkEnd w:id="124"/>
          </w:p>
        </w:tc>
      </w:tr>
      <w:tr w:rsidR="007519F1" w:rsidRPr="00556C7E" w14:paraId="3542ECF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2D7BEE">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5" w:name="Substance_Related_and_Addictive_Vendor"/>
            <w:r>
              <w:t>Substance - Related and Addictive Disorder Vendor</w:t>
            </w:r>
          </w:p>
          <w:bookmarkEnd w:id="125"/>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2D7BEE">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6" w:name="Substance_Related"/>
            <w:r w:rsidRPr="006B6EB4">
              <w:t>Substance-Related and Addictive Disorder</w:t>
            </w:r>
            <w:r>
              <w:t xml:space="preserve"> </w:t>
            </w:r>
            <w:bookmarkEnd w:id="126"/>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lastRenderedPageBreak/>
              <w:t>What are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t>Services include the following:</w:t>
            </w:r>
          </w:p>
          <w:p w14:paraId="3542ED19" w14:textId="77777777" w:rsidR="007519F1" w:rsidRPr="00F641DB" w:rsidRDefault="007519F1" w:rsidP="007519F1">
            <w:pPr>
              <w:pStyle w:val="iBAAGStandardText"/>
              <w:numPr>
                <w:ilvl w:val="0"/>
                <w:numId w:val="6"/>
              </w:numPr>
            </w:pPr>
            <w:r w:rsidRPr="00F641DB">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lastRenderedPageBreak/>
              <w:t>Crisis Intervention</w:t>
            </w:r>
          </w:p>
          <w:p w14:paraId="3542ED1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94"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lastRenderedPageBreak/>
              <w:t>Inpatient:</w:t>
            </w:r>
          </w:p>
          <w:p w14:paraId="3542ED2C" w14:textId="6295F070" w:rsidR="007519F1" w:rsidRPr="00F641DB" w:rsidRDefault="00AF63AC" w:rsidP="002D7BEE">
            <w:pPr>
              <w:rPr>
                <w:b/>
              </w:rPr>
            </w:pPr>
            <w:r w:rsidRPr="00AF63AC">
              <w:rPr>
                <w:rStyle w:val="InstructionalTextChar"/>
                <w:color w:val="000000"/>
              </w:rPr>
              <w:t>20%</w:t>
            </w:r>
            <w:r w:rsidRPr="00AF63AC">
              <w:rPr>
                <w:rStyle w:val="InstructionalTextChar"/>
                <w:b w:val="0"/>
                <w:color w:val="000000"/>
              </w:rPr>
              <w:t xml:space="preserve"> co-insurance, after you pay the deductible.</w:t>
            </w:r>
            <w:r w:rsidRPr="00AF63AC">
              <w:rPr>
                <w:rStyle w:val="InstructionalTextChar"/>
                <w:b w:val="0"/>
                <w:color w:val="000000"/>
              </w:rPr>
              <w:cr/>
            </w:r>
            <w:r w:rsidRPr="00AF63AC">
              <w:rPr>
                <w:rStyle w:val="InstructionalTextChar"/>
                <w:b w:val="0"/>
                <w:color w:val="000000"/>
              </w:rPr>
              <w:cr/>
            </w:r>
            <w:r w:rsidR="007519F1" w:rsidRPr="00F641DB">
              <w:rPr>
                <w:rStyle w:val="iBAAGStandardTextChar"/>
                <w:b/>
              </w:rPr>
              <w:t>Outpatient:</w:t>
            </w:r>
          </w:p>
          <w:p w14:paraId="1BD679A6" w14:textId="77777777" w:rsidR="00794096" w:rsidRPr="00F641DB" w:rsidRDefault="00794096" w:rsidP="00794096">
            <w:r w:rsidRPr="00F641DB">
              <w:rPr>
                <w:rStyle w:val="iBAAGStandardTextBoldChar"/>
              </w:rPr>
              <w:t>$</w:t>
            </w:r>
            <w:r w:rsidRPr="007E0B92">
              <w:rPr>
                <w:rStyle w:val="InstructionalTextChar"/>
                <w:color w:val="auto"/>
              </w:rPr>
              <w:t>2</w:t>
            </w:r>
            <w:r w:rsidRPr="00F641DB">
              <w:rPr>
                <w:rStyle w:val="iBAAGStandardTextBoldChar"/>
              </w:rPr>
              <w:t>0</w:t>
            </w:r>
            <w:r w:rsidRPr="00F641DB">
              <w:t xml:space="preserve"> co-pay per visit.</w:t>
            </w:r>
          </w:p>
          <w:p w14:paraId="0E059080" w14:textId="77777777" w:rsidR="00794096" w:rsidRPr="00F641DB" w:rsidRDefault="00794096" w:rsidP="00794096">
            <w:r w:rsidRPr="00F641DB">
              <w:t>The annual deductible does not apply.</w:t>
            </w:r>
          </w:p>
          <w:p w14:paraId="3542ED33" w14:textId="2CB44C0E" w:rsidR="007519F1" w:rsidRPr="00562ED8" w:rsidRDefault="00AF63AC" w:rsidP="002D7BEE">
            <w:pPr>
              <w:pStyle w:val="iBAAGStandardText"/>
              <w:rPr>
                <w:rStyle w:val="iBAAGStandardTextBoldChar"/>
              </w:rPr>
            </w:pPr>
            <w:r w:rsidRPr="00AF63AC">
              <w:rPr>
                <w:rStyle w:val="InstructionalTextChar"/>
                <w:b w:val="0"/>
                <w:color w:val="000000"/>
              </w:rPr>
              <w:cr/>
            </w:r>
            <w:r w:rsidRPr="00AF63AC">
              <w:rPr>
                <w:rStyle w:val="InstructionalTextChar"/>
                <w:b w:val="0"/>
                <w:color w:val="000000"/>
              </w:rPr>
              <w:cr/>
            </w:r>
            <w:r w:rsidR="007519F1" w:rsidRPr="00562ED8">
              <w:rPr>
                <w:rStyle w:val="iBAAGStandardTextBoldChar"/>
              </w:rPr>
              <w:t xml:space="preserve">Partial hospitalization/ Intensive outpatient </w:t>
            </w:r>
            <w:r w:rsidR="007519F1" w:rsidRPr="00562ED8">
              <w:rPr>
                <w:rStyle w:val="iBAAGStandardTextBoldChar"/>
              </w:rPr>
              <w:lastRenderedPageBreak/>
              <w:t>treatment:</w:t>
            </w:r>
          </w:p>
          <w:p w14:paraId="3542ED3A" w14:textId="45757D2C" w:rsidR="007519F1" w:rsidRPr="00F641DB" w:rsidRDefault="00AF63AC" w:rsidP="002D7BEE">
            <w:pPr>
              <w:pStyle w:val="iBAAGStandardTextBold"/>
            </w:pPr>
            <w:r w:rsidRPr="00AF63AC">
              <w:rPr>
                <w:rStyle w:val="InstructionalTextChar"/>
                <w:b/>
                <w:color w:val="000000"/>
              </w:rPr>
              <w:t>20%</w:t>
            </w:r>
            <w:r w:rsidRPr="00AF63AC">
              <w:rPr>
                <w:rStyle w:val="InstructionalTextChar"/>
                <w:color w:val="000000"/>
              </w:rPr>
              <w:t xml:space="preserve"> co-insurance, after you pay the deductible.</w:t>
            </w:r>
            <w:r w:rsidRPr="00AF63AC">
              <w:rPr>
                <w:rStyle w:val="InstructionalTextChar"/>
                <w:color w:val="000000"/>
              </w:rPr>
              <w:cr/>
            </w:r>
            <w:r w:rsidRPr="00AF63AC">
              <w:rPr>
                <w:rStyle w:val="InstructionalTextChar"/>
                <w:color w:val="000000"/>
              </w:rPr>
              <w:cr/>
            </w:r>
            <w:r w:rsidR="007519F1" w:rsidRPr="00F641DB">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Transcranial magnetic 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lastRenderedPageBreak/>
              <w:t>Inpatient:</w:t>
            </w:r>
          </w:p>
          <w:p w14:paraId="3542ED47" w14:textId="10537C95" w:rsidR="007519F1" w:rsidRPr="00A6330C" w:rsidRDefault="00AF63AC" w:rsidP="002D7BEE">
            <w:pPr>
              <w:rPr>
                <w:rStyle w:val="InstructionalTextChar"/>
                <w:b w:val="0"/>
              </w:rPr>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D48" w14:textId="77777777" w:rsidR="007519F1" w:rsidRPr="00F641DB" w:rsidRDefault="007519F1" w:rsidP="002D7BEE">
            <w:pPr>
              <w:rPr>
                <w:b/>
              </w:rPr>
            </w:pPr>
            <w:r w:rsidRPr="00F641DB">
              <w:rPr>
                <w:rStyle w:val="iBAAGStandardTextChar"/>
                <w:b/>
              </w:rPr>
              <w:t>Outpatient:</w:t>
            </w:r>
          </w:p>
          <w:p w14:paraId="3542ED4A" w14:textId="5138EF6F" w:rsidR="007519F1" w:rsidRPr="00F641DB" w:rsidRDefault="00AF63AC" w:rsidP="002D7BEE">
            <w:pPr>
              <w:pStyle w:val="iBAAGStandardText"/>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D4B" w14:textId="77777777" w:rsidR="007519F1" w:rsidRPr="00562ED8" w:rsidRDefault="007519F1" w:rsidP="002D7BEE">
            <w:pPr>
              <w:pStyle w:val="iBAAGStandardText"/>
              <w:rPr>
                <w:rStyle w:val="iBAAGStandardTextBoldChar"/>
              </w:rPr>
            </w:pPr>
            <w:r w:rsidRPr="00562ED8">
              <w:rPr>
                <w:rStyle w:val="iBAAGStandardTextBoldChar"/>
              </w:rPr>
              <w:t xml:space="preserve">Partial hospitalization/ Intensive outpatient </w:t>
            </w:r>
            <w:r w:rsidRPr="00562ED8">
              <w:rPr>
                <w:rStyle w:val="iBAAGStandardTextBoldChar"/>
              </w:rPr>
              <w:lastRenderedPageBreak/>
              <w:t>treatment:</w:t>
            </w:r>
          </w:p>
          <w:p w14:paraId="3542ED4D" w14:textId="7AA37D18" w:rsidR="007519F1" w:rsidRPr="00F641DB" w:rsidRDefault="00AF63AC" w:rsidP="002D7BEE">
            <w:pPr>
              <w:pStyle w:val="iBAAGStandardTextBold"/>
            </w:pPr>
            <w:r w:rsidRPr="00AF63AC">
              <w:rPr>
                <w:rStyle w:val="iBAAGStandardTextBoldChar"/>
                <w:b/>
                <w:color w:val="000000"/>
              </w:rPr>
              <w:t>50%</w:t>
            </w:r>
            <w:r w:rsidRPr="00AF63AC">
              <w:rPr>
                <w:rStyle w:val="iBAAGStandardTextBoldChar"/>
                <w:color w:val="000000"/>
              </w:rPr>
              <w:t xml:space="preserve"> co-insurance, after you pay the deductible.</w:t>
            </w:r>
            <w:r w:rsidRPr="00AF63AC">
              <w:rPr>
                <w:rStyle w:val="iBAAGStandardTextBoldChar"/>
                <w:color w:val="000000"/>
              </w:rPr>
              <w:cr/>
            </w:r>
            <w:r w:rsidRPr="00AF63AC">
              <w:rPr>
                <w:rStyle w:val="iBAAGStandardTextBoldChar"/>
                <w:color w:val="000000"/>
              </w:rPr>
              <w:cr/>
            </w: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t>As soon as possible 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lastRenderedPageBreak/>
              <w:t>ECT (electro-convulsive treatment);</w:t>
            </w:r>
          </w:p>
          <w:p w14:paraId="3542ED5B" w14:textId="77777777" w:rsidR="007519F1" w:rsidRPr="00EF5362" w:rsidRDefault="007519F1" w:rsidP="002D7BEE">
            <w:pPr>
              <w:pStyle w:val="iBAAGLevel1Bullets"/>
            </w:pPr>
            <w:r w:rsidRPr="00EF5362">
              <w:t xml:space="preserve">Psychological testing; </w:t>
            </w:r>
          </w:p>
          <w:p w14:paraId="50EE6053" w14:textId="77777777" w:rsidR="00600430" w:rsidRDefault="007519F1" w:rsidP="002D7BEE">
            <w:pPr>
              <w:pStyle w:val="iBAAGLevel1Bullets"/>
            </w:pPr>
            <w:r w:rsidRPr="00A04653">
              <w:t>Transcranial magnetic stimulation;</w:t>
            </w:r>
          </w:p>
          <w:p w14:paraId="69A90610" w14:textId="77777777" w:rsidR="00600430" w:rsidRPr="0057499E" w:rsidRDefault="00600430" w:rsidP="00600430">
            <w:pPr>
              <w:pStyle w:val="iBAAGLevel1Bullets"/>
            </w:pPr>
            <w:r w:rsidRPr="0057499E">
              <w:t xml:space="preserve">Extended visits </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3542ED62" w14:textId="1AC51AD2" w:rsidR="007519F1" w:rsidRPr="00F641DB" w:rsidRDefault="00AF63AC"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lastRenderedPageBreak/>
              <w:t xml:space="preserve">No coverage for: </w:t>
            </w:r>
          </w:p>
          <w:p w14:paraId="3542ED65" w14:textId="77777777" w:rsidR="007519F1" w:rsidRPr="001A7353" w:rsidRDefault="007519F1" w:rsidP="002D7BEE">
            <w:pPr>
              <w:pStyle w:val="iBAAGLevel1Bullets"/>
            </w:pPr>
            <w:r w:rsidRPr="001A7353">
              <w:t>Treatment for learning disabilities, conduct  and impulse control disorders</w:t>
            </w:r>
          </w:p>
          <w:p w14:paraId="3542ED66" w14:textId="77777777" w:rsidR="007519F1" w:rsidRPr="001A7353" w:rsidRDefault="007519F1" w:rsidP="002D7BEE">
            <w:pPr>
              <w:pStyle w:val="iBAAGLevel1Bullets"/>
            </w:pPr>
            <w:r w:rsidRPr="001A7353">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lastRenderedPageBreak/>
              <w:t>Transitional living services</w:t>
            </w:r>
          </w:p>
          <w:p w14:paraId="3542ED69"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95"/>
      <w:headerReference w:type="default" r:id="rId96"/>
      <w:footerReference w:type="even" r:id="rId97"/>
      <w:footerReference w:type="default" r:id="rId98"/>
      <w:headerReference w:type="first" r:id="rId99"/>
      <w:footerReference w:type="first" r:id="rId10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634433" w14:textId="77777777" w:rsidR="00121F49" w:rsidRDefault="00121F49" w:rsidP="007519F1">
      <w:r>
        <w:separator/>
      </w:r>
    </w:p>
  </w:endnote>
  <w:endnote w:type="continuationSeparator" w:id="0">
    <w:p w14:paraId="1CC396AF" w14:textId="77777777" w:rsidR="00121F49" w:rsidRDefault="00121F49"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B67A2D" w:rsidRDefault="00B67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B67A2D" w:rsidRDefault="00B67A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B67A2D" w:rsidRDefault="00B67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D30E4B" w14:textId="77777777" w:rsidR="00121F49" w:rsidRDefault="00121F49" w:rsidP="007519F1">
      <w:r>
        <w:separator/>
      </w:r>
    </w:p>
  </w:footnote>
  <w:footnote w:type="continuationSeparator" w:id="0">
    <w:p w14:paraId="0B376946" w14:textId="77777777" w:rsidR="00121F49" w:rsidRDefault="00121F49"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B67A2D" w:rsidRDefault="00B67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B67A2D" w:rsidRDefault="00B67A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B67A2D" w:rsidRDefault="00B67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76769"/>
    <w:multiLevelType w:val="hybridMultilevel"/>
    <w:tmpl w:val="7F56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6"/>
  </w:num>
  <w:num w:numId="5">
    <w:abstractNumId w:val="7"/>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21851"/>
    <w:rsid w:val="00031DD6"/>
    <w:rsid w:val="000459D6"/>
    <w:rsid w:val="000502C9"/>
    <w:rsid w:val="00053B67"/>
    <w:rsid w:val="00064999"/>
    <w:rsid w:val="0008000C"/>
    <w:rsid w:val="00091E1A"/>
    <w:rsid w:val="000957B1"/>
    <w:rsid w:val="00095925"/>
    <w:rsid w:val="000A1321"/>
    <w:rsid w:val="000A6A1C"/>
    <w:rsid w:val="000D09D0"/>
    <w:rsid w:val="000D3D9D"/>
    <w:rsid w:val="000D4AFA"/>
    <w:rsid w:val="000E3782"/>
    <w:rsid w:val="000E5B56"/>
    <w:rsid w:val="00102875"/>
    <w:rsid w:val="00102E2B"/>
    <w:rsid w:val="00103214"/>
    <w:rsid w:val="00113414"/>
    <w:rsid w:val="001166C8"/>
    <w:rsid w:val="00117446"/>
    <w:rsid w:val="0012086F"/>
    <w:rsid w:val="00121F49"/>
    <w:rsid w:val="001267F9"/>
    <w:rsid w:val="001356D7"/>
    <w:rsid w:val="00141CC2"/>
    <w:rsid w:val="0015604E"/>
    <w:rsid w:val="001639AF"/>
    <w:rsid w:val="00167CE7"/>
    <w:rsid w:val="001715E2"/>
    <w:rsid w:val="00176C5D"/>
    <w:rsid w:val="00193052"/>
    <w:rsid w:val="001B6D92"/>
    <w:rsid w:val="001C0CDC"/>
    <w:rsid w:val="001C503D"/>
    <w:rsid w:val="001D5DD9"/>
    <w:rsid w:val="001E1604"/>
    <w:rsid w:val="001E547B"/>
    <w:rsid w:val="001F0B6C"/>
    <w:rsid w:val="001F2926"/>
    <w:rsid w:val="001F7F34"/>
    <w:rsid w:val="00210246"/>
    <w:rsid w:val="00214FD9"/>
    <w:rsid w:val="00230F43"/>
    <w:rsid w:val="002405D2"/>
    <w:rsid w:val="00242ECE"/>
    <w:rsid w:val="0025369F"/>
    <w:rsid w:val="002541E0"/>
    <w:rsid w:val="00254C45"/>
    <w:rsid w:val="0026757D"/>
    <w:rsid w:val="0027553E"/>
    <w:rsid w:val="00287565"/>
    <w:rsid w:val="00297EB3"/>
    <w:rsid w:val="002A07A9"/>
    <w:rsid w:val="002A1D47"/>
    <w:rsid w:val="002A3D0C"/>
    <w:rsid w:val="002B20A8"/>
    <w:rsid w:val="002B56E0"/>
    <w:rsid w:val="002C6FFA"/>
    <w:rsid w:val="002D727B"/>
    <w:rsid w:val="002D7BEE"/>
    <w:rsid w:val="002E2194"/>
    <w:rsid w:val="002E79DB"/>
    <w:rsid w:val="002F0594"/>
    <w:rsid w:val="002F1002"/>
    <w:rsid w:val="002F3333"/>
    <w:rsid w:val="002F5236"/>
    <w:rsid w:val="002F5272"/>
    <w:rsid w:val="00307037"/>
    <w:rsid w:val="0031016B"/>
    <w:rsid w:val="00313F5D"/>
    <w:rsid w:val="00314E0F"/>
    <w:rsid w:val="00315882"/>
    <w:rsid w:val="00316610"/>
    <w:rsid w:val="00324649"/>
    <w:rsid w:val="00325411"/>
    <w:rsid w:val="0032734E"/>
    <w:rsid w:val="003277E5"/>
    <w:rsid w:val="00330ADD"/>
    <w:rsid w:val="00330F6D"/>
    <w:rsid w:val="00331B85"/>
    <w:rsid w:val="00332118"/>
    <w:rsid w:val="0033422A"/>
    <w:rsid w:val="00336E67"/>
    <w:rsid w:val="003437A3"/>
    <w:rsid w:val="003455D9"/>
    <w:rsid w:val="00352101"/>
    <w:rsid w:val="003606F6"/>
    <w:rsid w:val="003612D1"/>
    <w:rsid w:val="0037096C"/>
    <w:rsid w:val="00372703"/>
    <w:rsid w:val="00390B45"/>
    <w:rsid w:val="00391EC4"/>
    <w:rsid w:val="0039690C"/>
    <w:rsid w:val="00397841"/>
    <w:rsid w:val="003A0AD6"/>
    <w:rsid w:val="003A2630"/>
    <w:rsid w:val="003B7AB5"/>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819F2"/>
    <w:rsid w:val="00490D8A"/>
    <w:rsid w:val="004946E4"/>
    <w:rsid w:val="00495932"/>
    <w:rsid w:val="00495BA3"/>
    <w:rsid w:val="004B0BBE"/>
    <w:rsid w:val="004E0EA8"/>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1928"/>
    <w:rsid w:val="005A4149"/>
    <w:rsid w:val="005A6F6C"/>
    <w:rsid w:val="005B1164"/>
    <w:rsid w:val="005B2627"/>
    <w:rsid w:val="005B7EA7"/>
    <w:rsid w:val="005D325C"/>
    <w:rsid w:val="005E4BE4"/>
    <w:rsid w:val="005E59B2"/>
    <w:rsid w:val="00600430"/>
    <w:rsid w:val="00605E80"/>
    <w:rsid w:val="00626051"/>
    <w:rsid w:val="0062783C"/>
    <w:rsid w:val="0063686D"/>
    <w:rsid w:val="0064743B"/>
    <w:rsid w:val="00650357"/>
    <w:rsid w:val="006620CC"/>
    <w:rsid w:val="00667061"/>
    <w:rsid w:val="00670F08"/>
    <w:rsid w:val="00680422"/>
    <w:rsid w:val="0068244C"/>
    <w:rsid w:val="00686873"/>
    <w:rsid w:val="00690EBA"/>
    <w:rsid w:val="00696734"/>
    <w:rsid w:val="00697FD4"/>
    <w:rsid w:val="006A004C"/>
    <w:rsid w:val="006B37D8"/>
    <w:rsid w:val="006C29F0"/>
    <w:rsid w:val="006C2FEA"/>
    <w:rsid w:val="006C56B6"/>
    <w:rsid w:val="006C6E12"/>
    <w:rsid w:val="006C790A"/>
    <w:rsid w:val="006C7E6C"/>
    <w:rsid w:val="006D1FF2"/>
    <w:rsid w:val="006D2E07"/>
    <w:rsid w:val="006E1B20"/>
    <w:rsid w:val="006F1119"/>
    <w:rsid w:val="006F239B"/>
    <w:rsid w:val="006F66DB"/>
    <w:rsid w:val="00700948"/>
    <w:rsid w:val="00701B57"/>
    <w:rsid w:val="00702E16"/>
    <w:rsid w:val="00711494"/>
    <w:rsid w:val="00711DC4"/>
    <w:rsid w:val="0071298C"/>
    <w:rsid w:val="00712BDF"/>
    <w:rsid w:val="007211AB"/>
    <w:rsid w:val="00744DB4"/>
    <w:rsid w:val="007519F1"/>
    <w:rsid w:val="007605AA"/>
    <w:rsid w:val="0076345F"/>
    <w:rsid w:val="0076513A"/>
    <w:rsid w:val="007761A4"/>
    <w:rsid w:val="007774D5"/>
    <w:rsid w:val="007827D9"/>
    <w:rsid w:val="00794096"/>
    <w:rsid w:val="00794739"/>
    <w:rsid w:val="007A04F1"/>
    <w:rsid w:val="007A05DC"/>
    <w:rsid w:val="007A1F1E"/>
    <w:rsid w:val="007A2064"/>
    <w:rsid w:val="007A5D14"/>
    <w:rsid w:val="007B3DA4"/>
    <w:rsid w:val="007C1154"/>
    <w:rsid w:val="007C180D"/>
    <w:rsid w:val="007C5370"/>
    <w:rsid w:val="007C6268"/>
    <w:rsid w:val="007D4D91"/>
    <w:rsid w:val="007E0B92"/>
    <w:rsid w:val="007E0D78"/>
    <w:rsid w:val="007F4014"/>
    <w:rsid w:val="007F4C3D"/>
    <w:rsid w:val="008202B5"/>
    <w:rsid w:val="00830FB0"/>
    <w:rsid w:val="008323B0"/>
    <w:rsid w:val="00832DB9"/>
    <w:rsid w:val="0083621B"/>
    <w:rsid w:val="0085181F"/>
    <w:rsid w:val="00853AEF"/>
    <w:rsid w:val="00855D39"/>
    <w:rsid w:val="00860C53"/>
    <w:rsid w:val="00866267"/>
    <w:rsid w:val="0087531B"/>
    <w:rsid w:val="00881ED7"/>
    <w:rsid w:val="00891F3B"/>
    <w:rsid w:val="008A2058"/>
    <w:rsid w:val="008A5000"/>
    <w:rsid w:val="008D0459"/>
    <w:rsid w:val="008D0476"/>
    <w:rsid w:val="008D5261"/>
    <w:rsid w:val="008D712F"/>
    <w:rsid w:val="008E0889"/>
    <w:rsid w:val="00905D47"/>
    <w:rsid w:val="0090682C"/>
    <w:rsid w:val="00914B67"/>
    <w:rsid w:val="00934E6A"/>
    <w:rsid w:val="00944ABA"/>
    <w:rsid w:val="009453CF"/>
    <w:rsid w:val="0094735A"/>
    <w:rsid w:val="00952DDC"/>
    <w:rsid w:val="00967795"/>
    <w:rsid w:val="00973BD2"/>
    <w:rsid w:val="0098644B"/>
    <w:rsid w:val="00990198"/>
    <w:rsid w:val="009944E1"/>
    <w:rsid w:val="009A18CF"/>
    <w:rsid w:val="009A769C"/>
    <w:rsid w:val="009B1BC9"/>
    <w:rsid w:val="009C6A8B"/>
    <w:rsid w:val="009D2AE2"/>
    <w:rsid w:val="009D4AA0"/>
    <w:rsid w:val="009E0456"/>
    <w:rsid w:val="009E18E0"/>
    <w:rsid w:val="009E76DF"/>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7B97"/>
    <w:rsid w:val="00A93485"/>
    <w:rsid w:val="00A95119"/>
    <w:rsid w:val="00A9731F"/>
    <w:rsid w:val="00AA31A8"/>
    <w:rsid w:val="00AA79ED"/>
    <w:rsid w:val="00AC04B9"/>
    <w:rsid w:val="00AC6C0D"/>
    <w:rsid w:val="00AD4675"/>
    <w:rsid w:val="00AE1D44"/>
    <w:rsid w:val="00AF0E91"/>
    <w:rsid w:val="00AF4CFE"/>
    <w:rsid w:val="00AF5A0E"/>
    <w:rsid w:val="00AF63AC"/>
    <w:rsid w:val="00B002F2"/>
    <w:rsid w:val="00B04A6F"/>
    <w:rsid w:val="00B04D06"/>
    <w:rsid w:val="00B170AB"/>
    <w:rsid w:val="00B26BAB"/>
    <w:rsid w:val="00B27F76"/>
    <w:rsid w:val="00B30859"/>
    <w:rsid w:val="00B33FDE"/>
    <w:rsid w:val="00B37702"/>
    <w:rsid w:val="00B415DE"/>
    <w:rsid w:val="00B52494"/>
    <w:rsid w:val="00B613CF"/>
    <w:rsid w:val="00B66C27"/>
    <w:rsid w:val="00B67A2D"/>
    <w:rsid w:val="00B714A7"/>
    <w:rsid w:val="00B74432"/>
    <w:rsid w:val="00B77315"/>
    <w:rsid w:val="00BB166B"/>
    <w:rsid w:val="00BB3D16"/>
    <w:rsid w:val="00BC2556"/>
    <w:rsid w:val="00BC26D7"/>
    <w:rsid w:val="00BC39BA"/>
    <w:rsid w:val="00BD3F12"/>
    <w:rsid w:val="00BD4F66"/>
    <w:rsid w:val="00BD5F61"/>
    <w:rsid w:val="00BD780F"/>
    <w:rsid w:val="00BF09AE"/>
    <w:rsid w:val="00BF0FA5"/>
    <w:rsid w:val="00BF4BB0"/>
    <w:rsid w:val="00C034E5"/>
    <w:rsid w:val="00C06FAE"/>
    <w:rsid w:val="00C12C27"/>
    <w:rsid w:val="00C141DB"/>
    <w:rsid w:val="00C14F73"/>
    <w:rsid w:val="00C1508E"/>
    <w:rsid w:val="00C409E4"/>
    <w:rsid w:val="00C43710"/>
    <w:rsid w:val="00C4450B"/>
    <w:rsid w:val="00C53916"/>
    <w:rsid w:val="00C64369"/>
    <w:rsid w:val="00C72D86"/>
    <w:rsid w:val="00C738B3"/>
    <w:rsid w:val="00C754E6"/>
    <w:rsid w:val="00C90343"/>
    <w:rsid w:val="00C923CD"/>
    <w:rsid w:val="00CB022C"/>
    <w:rsid w:val="00CB1311"/>
    <w:rsid w:val="00CE21CF"/>
    <w:rsid w:val="00CF6E53"/>
    <w:rsid w:val="00CF7D38"/>
    <w:rsid w:val="00D044F5"/>
    <w:rsid w:val="00D0455C"/>
    <w:rsid w:val="00D2059C"/>
    <w:rsid w:val="00D35A08"/>
    <w:rsid w:val="00D40B65"/>
    <w:rsid w:val="00D42825"/>
    <w:rsid w:val="00D54BF8"/>
    <w:rsid w:val="00D579DA"/>
    <w:rsid w:val="00D64BDE"/>
    <w:rsid w:val="00D65A4A"/>
    <w:rsid w:val="00D65FB5"/>
    <w:rsid w:val="00D75683"/>
    <w:rsid w:val="00D833F2"/>
    <w:rsid w:val="00D91932"/>
    <w:rsid w:val="00D967F6"/>
    <w:rsid w:val="00DB13DF"/>
    <w:rsid w:val="00DC7C71"/>
    <w:rsid w:val="00DD21B8"/>
    <w:rsid w:val="00DF00F9"/>
    <w:rsid w:val="00E07F1C"/>
    <w:rsid w:val="00E27C24"/>
    <w:rsid w:val="00E30186"/>
    <w:rsid w:val="00E36210"/>
    <w:rsid w:val="00E53A0E"/>
    <w:rsid w:val="00E54214"/>
    <w:rsid w:val="00E61524"/>
    <w:rsid w:val="00E7093F"/>
    <w:rsid w:val="00E74F0A"/>
    <w:rsid w:val="00E76819"/>
    <w:rsid w:val="00E7756F"/>
    <w:rsid w:val="00E8412D"/>
    <w:rsid w:val="00E9554B"/>
    <w:rsid w:val="00E97CAA"/>
    <w:rsid w:val="00EA22B3"/>
    <w:rsid w:val="00EB20A6"/>
    <w:rsid w:val="00EB44AA"/>
    <w:rsid w:val="00EB475E"/>
    <w:rsid w:val="00EC2421"/>
    <w:rsid w:val="00EE655F"/>
    <w:rsid w:val="00EF3718"/>
    <w:rsid w:val="00F02C34"/>
    <w:rsid w:val="00F049FC"/>
    <w:rsid w:val="00F05271"/>
    <w:rsid w:val="00F06313"/>
    <w:rsid w:val="00F07D6E"/>
    <w:rsid w:val="00F14FD5"/>
    <w:rsid w:val="00F21BA3"/>
    <w:rsid w:val="00F27192"/>
    <w:rsid w:val="00F32337"/>
    <w:rsid w:val="00F40D52"/>
    <w:rsid w:val="00F46864"/>
    <w:rsid w:val="00F518F5"/>
    <w:rsid w:val="00F563CC"/>
    <w:rsid w:val="00F75507"/>
    <w:rsid w:val="00F81BAD"/>
    <w:rsid w:val="00F824D1"/>
    <w:rsid w:val="00F83D9E"/>
    <w:rsid w:val="00F86C61"/>
    <w:rsid w:val="00F93DE9"/>
    <w:rsid w:val="00F95619"/>
    <w:rsid w:val="00F97251"/>
    <w:rsid w:val="00FA168D"/>
    <w:rsid w:val="00FA2FDC"/>
    <w:rsid w:val="00FB6DAD"/>
    <w:rsid w:val="00FD3205"/>
    <w:rsid w:val="00FE06D9"/>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2DD86"/>
  <w15:docId w15:val="{DD02241A-A4D4-4F72-BEF2-42F09462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5A4149"/>
    <w:rPr>
      <w:rFonts w:ascii="Tahoma" w:hAnsi="Tahoma" w:cs="Tahoma"/>
      <w:sz w:val="16"/>
      <w:szCs w:val="16"/>
    </w:rPr>
  </w:style>
  <w:style w:type="character" w:customStyle="1" w:styleId="BalloonTextChar">
    <w:name w:val="Balloon Text Char"/>
    <w:basedOn w:val="DefaultParagraphFont"/>
    <w:link w:val="BalloonText"/>
    <w:uiPriority w:val="99"/>
    <w:semiHidden/>
    <w:rsid w:val="005A4149"/>
    <w:rPr>
      <w:rFonts w:ascii="Tahoma" w:hAnsi="Tahoma" w:cs="Tahoma"/>
      <w:sz w:val="16"/>
      <w:szCs w:val="16"/>
    </w:rPr>
  </w:style>
  <w:style w:type="table" w:customStyle="1" w:styleId="TableGrid1">
    <w:name w:val="Table Grid1"/>
    <w:basedOn w:val="TableNormal"/>
    <w:next w:val="TableGrid"/>
    <w:uiPriority w:val="59"/>
    <w:rsid w:val="00031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member.realappeal.com/" TargetMode="External"/><Relationship Id="rId97"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uhc005.uhc.com/sites/CISupportII/iBAAG/Deliverables%20Documents/Linked%20Documents/Can't%20Find%20What%20You%20Are%20Looking%20For%20-%20CSR%20view.doc" TargetMode="External"/><Relationship Id="rId95" Type="http://schemas.openxmlformats.org/officeDocument/2006/relationships/header" Target="header1.xm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www.uhchearing.com" TargetMode="External"/><Relationship Id="rId77" Type="http://schemas.openxmlformats.org/officeDocument/2006/relationships/hyperlink" Target="http://glossary.justplainclear.com/" TargetMode="External"/><Relationship Id="rId100"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www.myuhcvision.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s://www.uhcprovider.com/" TargetMode="External"/><Relationship Id="rId98"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www.uhchearing.com" TargetMode="External"/><Relationship Id="rId91" Type="http://schemas.openxmlformats.org/officeDocument/2006/relationships/hyperlink" Target="https://www.uhcprovider.com/"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myoptumhealthcomplexmedical.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Props1.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2.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4.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5.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9</TotalTime>
  <Pages>91</Pages>
  <Words>15724</Words>
  <Characters>89627</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Graber, Sharon D</cp:lastModifiedBy>
  <cp:revision>8</cp:revision>
  <dcterms:created xsi:type="dcterms:W3CDTF">2019-11-15T20:51:00Z</dcterms:created>
  <dcterms:modified xsi:type="dcterms:W3CDTF">2020-10-01T21:46:00Z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